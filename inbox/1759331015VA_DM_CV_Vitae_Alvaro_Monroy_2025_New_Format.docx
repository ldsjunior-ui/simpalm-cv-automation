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87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1980"/>
        <w:gridCol w:w="250"/>
        <w:gridCol w:w="6607"/>
      </w:tblGrid>
      <w:tr w:rsidR="003D1B71" w:rsidRPr="00A40062" w14:paraId="0562D6B2" w14:textId="77777777" w:rsidTr="0E2A067D">
        <w:trPr>
          <w:trHeight w:val="2112"/>
        </w:trPr>
        <w:tc>
          <w:tcPr>
            <w:tcW w:w="3330" w:type="dxa"/>
            <w:gridSpan w:val="3"/>
            <w:vMerge w:val="restart"/>
            <w:tcBorders>
              <w:bottom w:val="nil"/>
            </w:tcBorders>
          </w:tcPr>
          <w:p w14:paraId="0E6F083D" w14:textId="2BEC200C" w:rsidR="003D1B71" w:rsidRPr="00F62328" w:rsidRDefault="004877EB" w:rsidP="003D1B71">
            <w:pPr>
              <w:pStyle w:val="Textoindependiente"/>
              <w:kinsoku w:val="0"/>
              <w:overflowPunct w:val="0"/>
              <w:ind w:left="-120"/>
              <w:rPr>
                <w:rFonts w:ascii="Times New Roman" w:hAnsi="Times New Roman"/>
              </w:rPr>
            </w:pPr>
            <w:r w:rsidRPr="00F62328">
              <w:rPr>
                <w:rFonts w:ascii="Times New Roman" w:hAnsi="Times New Roman"/>
                <w:noProof/>
                <w:lang w:val="es-CO" w:eastAsia="es-CO"/>
              </w:rPr>
              <w:drawing>
                <wp:inline distT="0" distB="0" distL="0" distR="0" wp14:anchorId="09EAB414" wp14:editId="4C2D041D">
                  <wp:extent cx="1817370" cy="18173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370" cy="181737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  <w:vMerge w:val="restart"/>
            <w:tcBorders>
              <w:bottom w:val="nil"/>
            </w:tcBorders>
          </w:tcPr>
          <w:p w14:paraId="549BCF7B" w14:textId="77777777" w:rsidR="003D1B71" w:rsidRPr="00F62328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color w:val="0072C7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78739688" w14:textId="1569D059" w:rsidR="003D1B71" w:rsidRPr="00A40062" w:rsidRDefault="004877EB" w:rsidP="0E2A067D">
            <w:pPr>
              <w:pStyle w:val="Ttulo"/>
              <w:rPr>
                <w:rFonts w:asciiTheme="minorHAnsi" w:eastAsiaTheme="minorEastAsia" w:hAnsiTheme="minorHAnsi" w:cstheme="minorBidi"/>
                <w:lang w:val="es-MX"/>
              </w:rPr>
            </w:pPr>
            <w:r w:rsidRPr="00A40062">
              <w:rPr>
                <w:rFonts w:asciiTheme="minorHAnsi" w:eastAsiaTheme="minorEastAsia" w:hAnsiTheme="minorHAnsi" w:cstheme="minorBidi"/>
                <w:lang w:val="es-MX"/>
              </w:rPr>
              <w:t xml:space="preserve">Alvaro Enrique </w:t>
            </w:r>
            <w:r w:rsidRPr="00A40062">
              <w:rPr>
                <w:lang w:val="es-MX"/>
              </w:rPr>
              <w:br/>
            </w:r>
            <w:r w:rsidRPr="00A40062">
              <w:rPr>
                <w:rFonts w:asciiTheme="minorHAnsi" w:eastAsiaTheme="minorEastAsia" w:hAnsiTheme="minorHAnsi" w:cstheme="minorBidi"/>
                <w:lang w:val="es-MX"/>
              </w:rPr>
              <w:t>Monroy Velandia</w:t>
            </w:r>
          </w:p>
        </w:tc>
      </w:tr>
      <w:tr w:rsidR="003D1B71" w:rsidRPr="00F62328" w14:paraId="34385D9E" w14:textId="77777777" w:rsidTr="0E2A067D">
        <w:trPr>
          <w:trHeight w:val="1589"/>
        </w:trPr>
        <w:tc>
          <w:tcPr>
            <w:tcW w:w="3330" w:type="dxa"/>
            <w:gridSpan w:val="3"/>
            <w:vMerge/>
          </w:tcPr>
          <w:p w14:paraId="3BD324BC" w14:textId="77777777" w:rsidR="003D1B71" w:rsidRPr="00A40062" w:rsidRDefault="003D1B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MX"/>
              </w:rPr>
            </w:pPr>
          </w:p>
        </w:tc>
        <w:tc>
          <w:tcPr>
            <w:tcW w:w="250" w:type="dxa"/>
            <w:vMerge/>
          </w:tcPr>
          <w:p w14:paraId="2E35115F" w14:textId="77777777" w:rsidR="003D1B71" w:rsidRPr="00A40062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MX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p w14:paraId="59B9B0E5" w14:textId="49BC263E" w:rsidR="003278FD" w:rsidRPr="005F10F5" w:rsidRDefault="26FAD049" w:rsidP="0E2A067D">
            <w:pPr>
              <w:pStyle w:val="Ttulo2"/>
              <w:rPr>
                <w:rFonts w:asciiTheme="minorHAnsi" w:eastAsiaTheme="minorEastAsia" w:hAnsiTheme="minorHAnsi" w:cstheme="minorBidi"/>
                <w:color w:val="0072C7"/>
                <w:sz w:val="36"/>
                <w:szCs w:val="36"/>
              </w:rPr>
            </w:pPr>
            <w:r w:rsidRPr="0E2A067D">
              <w:rPr>
                <w:rFonts w:asciiTheme="minorHAnsi" w:eastAsiaTheme="minorEastAsia" w:hAnsiTheme="minorHAnsi" w:cstheme="minorBidi"/>
                <w:color w:val="0071C7"/>
                <w:sz w:val="36"/>
                <w:szCs w:val="36"/>
              </w:rPr>
              <w:t>Professional Profile</w:t>
            </w:r>
          </w:p>
          <w:p w14:paraId="453947A1" w14:textId="7C00D6B2" w:rsidR="00F62328" w:rsidRPr="005F10F5" w:rsidRDefault="26FAD049" w:rsidP="0E2A067D">
            <w:pPr>
              <w:rPr>
                <w:rFonts w:eastAsiaTheme="minorEastAsia" w:cstheme="minorBidi"/>
                <w:color w:val="404040" w:themeColor="text1" w:themeTint="BF"/>
                <w:sz w:val="24"/>
                <w:szCs w:val="24"/>
              </w:rPr>
            </w:pPr>
            <w:r>
              <w:br/>
            </w:r>
            <w:r w:rsidR="4D831899" w:rsidRPr="0E2A067D">
              <w:rPr>
                <w:rFonts w:eastAsiaTheme="minorEastAsia" w:cstheme="minorBidi"/>
                <w:color w:val="404040" w:themeColor="text1" w:themeTint="BF"/>
                <w:sz w:val="24"/>
                <w:szCs w:val="24"/>
              </w:rPr>
              <w:t>Expert in Digital Marketing and Virtual Assistance with over a decade of experience in digital marketing, e-commerce, and executive support. I specialize in driving growth for online businesses through creative strategies, SEO optimization, and detailed project management. As an Executive Assistant to C-level executives, I bring a combination of organizational excellence, problem-solving, and cross-functional collaboration. My career includes a proven track record of managing high-stakes projects, developing compelling content, and enhancing brand visibility on platforms like Amazon. I am certified as a digital marketing expert by LinkedIn.</w:t>
            </w:r>
          </w:p>
          <w:p w14:paraId="49AC516F" w14:textId="58283A98" w:rsidR="00F62328" w:rsidRPr="005F10F5" w:rsidRDefault="4D831899" w:rsidP="0E2A067D">
            <w:pPr>
              <w:rPr>
                <w:rFonts w:eastAsiaTheme="minorEastAsia" w:cstheme="minorBidi"/>
                <w:color w:val="404040" w:themeColor="text1" w:themeTint="BF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color w:val="404040" w:themeColor="text1" w:themeTint="BF"/>
                <w:sz w:val="24"/>
                <w:szCs w:val="24"/>
              </w:rPr>
              <w:t>Passionate about Emotional Intelligence, I excel in maintaining self-motivation in the face of adversity and fostering empathy within teams, which strengthens confidence and collaboration.</w:t>
            </w:r>
          </w:p>
          <w:p w14:paraId="732A4317" w14:textId="064FD6CC" w:rsidR="00F62328" w:rsidRPr="005F10F5" w:rsidRDefault="00F62328" w:rsidP="0E2A067D">
            <w:pPr>
              <w:rPr>
                <w:rFonts w:eastAsiaTheme="minorEastAsia" w:cstheme="minorBidi"/>
              </w:rPr>
            </w:pPr>
          </w:p>
          <w:p w14:paraId="656E0501" w14:textId="77777777" w:rsidR="00DA7751" w:rsidRPr="005F10F5" w:rsidRDefault="00DA7751" w:rsidP="0E2A067D">
            <w:pPr>
              <w:rPr>
                <w:rFonts w:eastAsiaTheme="minorEastAsia" w:cstheme="minorBidi"/>
              </w:rPr>
            </w:pPr>
          </w:p>
          <w:p w14:paraId="16B2B8B4" w14:textId="1BB59FE3" w:rsidR="00DA7751" w:rsidRPr="005F10F5" w:rsidRDefault="00DA7751" w:rsidP="0E2A067D">
            <w:pPr>
              <w:pStyle w:val="Ttulo2"/>
              <w:rPr>
                <w:rFonts w:asciiTheme="minorHAnsi" w:eastAsiaTheme="minorEastAsia" w:hAnsiTheme="minorHAnsi" w:cstheme="minorBidi"/>
                <w:color w:val="0072C7"/>
                <w:sz w:val="36"/>
                <w:szCs w:val="36"/>
              </w:rPr>
            </w:pPr>
            <w:r w:rsidRPr="0E2A067D">
              <w:rPr>
                <w:rFonts w:asciiTheme="minorHAnsi" w:eastAsiaTheme="minorEastAsia" w:hAnsiTheme="minorHAnsi" w:cstheme="minorBidi"/>
                <w:color w:val="0071C7"/>
                <w:sz w:val="36"/>
                <w:szCs w:val="36"/>
              </w:rPr>
              <w:t>Key Strengths:</w:t>
            </w:r>
          </w:p>
          <w:p w14:paraId="46A49830" w14:textId="77777777" w:rsidR="00DA7751" w:rsidRPr="005F10F5" w:rsidRDefault="00DA7751" w:rsidP="0E2A067D">
            <w:pPr>
              <w:pStyle w:val="Prrafodelista"/>
              <w:ind w:left="39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Emotional Intelligence</w:t>
            </w:r>
          </w:p>
          <w:p w14:paraId="1F65FCB2" w14:textId="77777777" w:rsidR="00DA7751" w:rsidRPr="005F10F5" w:rsidRDefault="00DA7751" w:rsidP="0E2A067D">
            <w:pPr>
              <w:pStyle w:val="Prrafodelista"/>
              <w:ind w:left="39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Digital Marketing &amp; E-Commerce Expertise</w:t>
            </w:r>
          </w:p>
          <w:p w14:paraId="5F4EF67D" w14:textId="77777777" w:rsidR="00DA7751" w:rsidRPr="005F10F5" w:rsidRDefault="00DA7751" w:rsidP="0E2A067D">
            <w:pPr>
              <w:pStyle w:val="Prrafodelista"/>
              <w:ind w:left="39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Executive-Level Support &amp; Project Management</w:t>
            </w:r>
          </w:p>
          <w:p w14:paraId="271F07DF" w14:textId="77777777" w:rsidR="00DA7751" w:rsidRPr="005F10F5" w:rsidRDefault="00DA7751" w:rsidP="0E2A067D">
            <w:pPr>
              <w:pStyle w:val="Prrafodelista"/>
              <w:ind w:left="39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SEO Knowledge &amp; Content Optimization</w:t>
            </w:r>
          </w:p>
          <w:p w14:paraId="7DC94040" w14:textId="77777777" w:rsidR="00DA7751" w:rsidRPr="005F10F5" w:rsidRDefault="00DA7751" w:rsidP="0E2A067D">
            <w:pPr>
              <w:pStyle w:val="Prrafodelista"/>
              <w:ind w:left="39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Strong Writing &amp; Communication Skills</w:t>
            </w:r>
          </w:p>
          <w:p w14:paraId="0B31412B" w14:textId="77777777" w:rsidR="00DA7751" w:rsidRPr="005F10F5" w:rsidRDefault="00DA7751" w:rsidP="0E2A067D">
            <w:pPr>
              <w:pStyle w:val="Prrafodelista"/>
              <w:ind w:left="39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Attention to Detail &amp; Time Management</w:t>
            </w:r>
          </w:p>
          <w:p w14:paraId="089CAAED" w14:textId="77777777" w:rsidR="00DA7751" w:rsidRPr="005F10F5" w:rsidRDefault="00DA7751" w:rsidP="0E2A067D">
            <w:pPr>
              <w:pStyle w:val="Prrafodelista"/>
              <w:ind w:left="39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Adaptability &amp; Emotional Intelligence</w:t>
            </w:r>
          </w:p>
          <w:p w14:paraId="24414E50" w14:textId="77777777" w:rsidR="00DA7751" w:rsidRPr="005F10F5" w:rsidRDefault="00DA7751" w:rsidP="0E2A067D">
            <w:pPr>
              <w:pStyle w:val="Prrafodelista"/>
              <w:ind w:left="39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Collaboration &amp; Leadership in Team Settings</w:t>
            </w:r>
          </w:p>
          <w:p w14:paraId="785021FC" w14:textId="641567F0" w:rsidR="00DA7751" w:rsidRPr="005F10F5" w:rsidRDefault="00DA7751" w:rsidP="0E2A067D">
            <w:pPr>
              <w:pStyle w:val="Prrafodelista"/>
              <w:ind w:left="39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lastRenderedPageBreak/>
              <w:t>I’m passionate about continuous learning, leveraging my skills to enhance business performance, and staying ahead in an ever-evolving digital landscape.</w:t>
            </w:r>
          </w:p>
          <w:p w14:paraId="4B0A2121" w14:textId="77777777" w:rsidR="00B74984" w:rsidRPr="005F10F5" w:rsidRDefault="00B74984" w:rsidP="0E2A067D">
            <w:pPr>
              <w:pStyle w:val="Ttulo2"/>
              <w:rPr>
                <w:rFonts w:asciiTheme="minorHAnsi" w:eastAsiaTheme="minorEastAsia" w:hAnsiTheme="minorHAnsi" w:cstheme="minorBidi"/>
                <w:color w:val="0071C7"/>
                <w:szCs w:val="24"/>
              </w:rPr>
            </w:pPr>
          </w:p>
          <w:p w14:paraId="44E83185" w14:textId="10BAFF3B" w:rsidR="003D1B71" w:rsidRDefault="26FAD049" w:rsidP="0E2A067D">
            <w:pPr>
              <w:pStyle w:val="Ttulo2"/>
              <w:rPr>
                <w:rFonts w:asciiTheme="minorHAnsi" w:eastAsiaTheme="minorEastAsia" w:hAnsiTheme="minorHAnsi" w:cstheme="minorBidi"/>
                <w:color w:val="0071C7"/>
                <w:sz w:val="36"/>
                <w:szCs w:val="36"/>
              </w:rPr>
            </w:pPr>
            <w:r w:rsidRPr="0E2A067D">
              <w:rPr>
                <w:rFonts w:asciiTheme="minorHAnsi" w:eastAsiaTheme="minorEastAsia" w:hAnsiTheme="minorHAnsi" w:cstheme="minorBidi"/>
                <w:color w:val="0071C7"/>
                <w:sz w:val="36"/>
                <w:szCs w:val="36"/>
              </w:rPr>
              <w:t>Experience</w:t>
            </w:r>
            <w:r w:rsidR="00B74984" w:rsidRPr="0E2A067D">
              <w:rPr>
                <w:rFonts w:asciiTheme="minorHAnsi" w:eastAsiaTheme="minorEastAsia" w:hAnsiTheme="minorHAnsi" w:cstheme="minorBidi"/>
                <w:color w:val="0071C7"/>
                <w:sz w:val="36"/>
                <w:szCs w:val="36"/>
              </w:rPr>
              <w:t>:</w:t>
            </w:r>
          </w:p>
          <w:p w14:paraId="6CA22E45" w14:textId="77777777" w:rsidR="00991193" w:rsidRDefault="00991193" w:rsidP="0E2A067D">
            <w:pPr>
              <w:rPr>
                <w:rFonts w:eastAsiaTheme="minorEastAsia" w:cstheme="minorBidi"/>
              </w:rPr>
            </w:pPr>
          </w:p>
          <w:p w14:paraId="5AB74B34" w14:textId="49E4DCDC" w:rsidR="0E2A067D" w:rsidRDefault="0E2A067D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114EAF71" w14:textId="698956DD" w:rsidR="2D71378C" w:rsidRDefault="2D71378C" w:rsidP="0E2A067D">
            <w:pP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Senior Executive Assistant</w:t>
            </w:r>
          </w:p>
          <w:p w14:paraId="082ACEE3" w14:textId="2699EF8C" w:rsidR="2D71378C" w:rsidRDefault="2D71378C" w:rsidP="0E2A067D">
            <w:pPr>
              <w:rPr>
                <w:rFonts w:eastAsiaTheme="minorEastAsia" w:cstheme="minorBidi"/>
                <w:b/>
                <w:bCs/>
                <w:i/>
                <w:iCs/>
                <w:color w:val="404040" w:themeColor="text1" w:themeTint="BF"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color w:val="404040" w:themeColor="text1" w:themeTint="BF"/>
                <w:sz w:val="24"/>
                <w:szCs w:val="24"/>
                <w:u w:val="single"/>
              </w:rPr>
              <w:t>Doxa Talent · Full-time</w:t>
            </w:r>
            <w:r>
              <w:br/>
            </w:r>
            <w:r w:rsidR="006B7856">
              <w:rPr>
                <w:rFonts w:eastAsiaTheme="minorEastAsia" w:cstheme="minorBidi"/>
                <w:b/>
                <w:bCs/>
                <w:i/>
                <w:iCs/>
                <w:color w:val="404040" w:themeColor="text1" w:themeTint="BF"/>
                <w:sz w:val="24"/>
                <w:szCs w:val="24"/>
                <w:u w:val="single"/>
              </w:rPr>
              <w:t>July</w:t>
            </w:r>
            <w:r w:rsidRPr="0E2A067D">
              <w:rPr>
                <w:rFonts w:eastAsiaTheme="minorEastAsia" w:cstheme="minorBidi"/>
                <w:b/>
                <w:bCs/>
                <w:i/>
                <w:iCs/>
                <w:color w:val="404040" w:themeColor="text1" w:themeTint="BF"/>
                <w:sz w:val="24"/>
                <w:szCs w:val="24"/>
                <w:u w:val="single"/>
              </w:rPr>
              <w:t xml:space="preserve"> 2024 to Jan 2025 </w:t>
            </w:r>
          </w:p>
          <w:p w14:paraId="35A1901D" w14:textId="3C3138C5" w:rsidR="2D71378C" w:rsidRDefault="2D71378C" w:rsidP="0E2A067D">
            <w:pP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color w:val="404040" w:themeColor="text1" w:themeTint="BF"/>
                <w:sz w:val="24"/>
                <w:szCs w:val="24"/>
                <w:u w:val="single"/>
              </w:rPr>
              <w:t>Colombia – Remote</w:t>
            </w:r>
          </w:p>
          <w:p w14:paraId="539394E0" w14:textId="05CA4BEC" w:rsidR="0E2A067D" w:rsidRDefault="0E2A067D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50AD086F" w14:textId="77C78CE0" w:rsidR="6B7F3EE9" w:rsidRDefault="6B7F3EE9" w:rsidP="0E2A067D">
            <w:pPr>
              <w:rPr>
                <w:rFonts w:eastAsiaTheme="minorEastAsia" w:cstheme="minorBidi"/>
                <w:color w:val="404040" w:themeColor="text1" w:themeTint="BF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color w:val="404040" w:themeColor="text1" w:themeTint="BF"/>
                <w:sz w:val="24"/>
                <w:szCs w:val="24"/>
              </w:rPr>
              <w:t>In my role as an Executive Assistant at Doxa Talent, I have provided high-level administrative support to senior executives, ensuring the smooth operation of their daily activities and contributing to the overall success of the company. My responsibilities include:</w:t>
            </w:r>
          </w:p>
          <w:p w14:paraId="1D0E23F0" w14:textId="3DE7223B" w:rsidR="6B7F3EE9" w:rsidRDefault="6B7F3EE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Executive Support: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Managed executive email and calendar, prioritizing and delegating tasks, and preparing correspondence on behalf of the executive. Supported the executive’s brand through social media and other platforms.</w:t>
            </w:r>
          </w:p>
          <w:p w14:paraId="5E341C7C" w14:textId="62D6CFFE" w:rsidR="6B7F3EE9" w:rsidRDefault="6B7F3EE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Managing Up: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Proactively optimized the executive’s time and workload, anticipating potential issues and providing timely solutions to ensure efficiency.</w:t>
            </w:r>
          </w:p>
          <w:p w14:paraId="6E79B43A" w14:textId="056A354F" w:rsidR="6B7F3EE9" w:rsidRDefault="6B7F3EE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Effective Communication: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Acted as the primary point of contact for internal and external communications, including drafting presentations, reports, and other materials.</w:t>
            </w:r>
          </w:p>
          <w:p w14:paraId="0E25D9A6" w14:textId="6B531995" w:rsidR="6B7F3EE9" w:rsidRDefault="6B7F3EE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Anticipating Needs: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Understood the executive’s preferences and priorities, preparing materials for meetings, anticipating travel needs, and addressing scheduling conflicts in advance.</w:t>
            </w:r>
          </w:p>
          <w:p w14:paraId="4BA82AF3" w14:textId="7660B84D" w:rsidR="6B7F3EE9" w:rsidRDefault="6B7F3EE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Meeting Management: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Coordinated and facilitated 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lastRenderedPageBreak/>
              <w:t>executive-level meetings, including agenda preparation, note-taking, and follow-up on action items with stakeholders.</w:t>
            </w:r>
          </w:p>
          <w:p w14:paraId="0F3E7E40" w14:textId="1137AF2D" w:rsidR="6B7F3EE9" w:rsidRDefault="6B7F3EE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Project Management: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Planned and managed projects aligned with executive priorities, ensuring accountability and timely follow-through with stakeholders.</w:t>
            </w:r>
          </w:p>
          <w:p w14:paraId="59B2399B" w14:textId="31F7E67B" w:rsidR="6B7F3EE9" w:rsidRDefault="6B7F3EE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Personal Assistance: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Provided support in personal areas such as appointments, events, and home-related needs.</w:t>
            </w:r>
          </w:p>
          <w:p w14:paraId="01FCDFCD" w14:textId="71F89827" w:rsidR="6B7F3EE9" w:rsidRDefault="6B7F3EE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Continuous Improvement: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Identified opportunities to streamline processes and implemented new solutions to enhance executive efficiency and effectiveness.</w:t>
            </w:r>
          </w:p>
          <w:p w14:paraId="60DC35D1" w14:textId="423002F5" w:rsidR="0E2A067D" w:rsidRDefault="0E2A067D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2291C3EA" w14:textId="1C85F5DD" w:rsidR="0E2A067D" w:rsidRDefault="0E2A067D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3CEE3BBE" w14:textId="432A8667" w:rsidR="00991193" w:rsidRPr="005F10F5" w:rsidRDefault="00991193" w:rsidP="0E2A067D">
            <w:pPr>
              <w:spacing w:line="450" w:lineRule="exact"/>
              <w:ind w:left="-20" w:right="-20"/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Senior Executive Assistant </w:t>
            </w:r>
          </w:p>
          <w:p w14:paraId="1A76B953" w14:textId="544848A7" w:rsidR="00991193" w:rsidRPr="005F10F5" w:rsidRDefault="00991193" w:rsidP="0E2A067D">
            <w:pPr>
              <w:spacing w:line="450" w:lineRule="exact"/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Harkla · Full-time</w:t>
            </w:r>
          </w:p>
          <w:p w14:paraId="57B05BB3" w14:textId="798C9222" w:rsidR="00991193" w:rsidRPr="005F10F5" w:rsidRDefault="00991193" w:rsidP="0E2A067D">
            <w:pP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Jan 202</w:t>
            </w:r>
            <w:r w:rsidR="54470BB9"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3</w:t>
            </w: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 </w:t>
            </w:r>
            <w:r w:rsidR="61AC01C4"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to </w:t>
            </w:r>
            <w:r w:rsidR="006B7856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May</w:t>
            </w:r>
            <w:r w:rsidR="3756C760"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 202</w:t>
            </w:r>
            <w:r w:rsidR="006B7856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4</w:t>
            </w:r>
          </w:p>
          <w:p w14:paraId="23BAC4DC" w14:textId="0E3DCDA1" w:rsidR="00991193" w:rsidRDefault="00991193" w:rsidP="0E2A067D">
            <w:pP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Colombia – </w:t>
            </w:r>
            <w:r w:rsidR="00BB06E1"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Remote</w:t>
            </w:r>
          </w:p>
          <w:p w14:paraId="6532A6B4" w14:textId="77777777" w:rsidR="00991193" w:rsidRDefault="00991193" w:rsidP="0E2A067D">
            <w:pP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</w:p>
          <w:p w14:paraId="1883821F" w14:textId="4D09F482" w:rsidR="10AA51C7" w:rsidRDefault="10AA51C7" w:rsidP="0E2A067D">
            <w:pPr>
              <w:rPr>
                <w:rFonts w:eastAsiaTheme="minorEastAsia" w:cstheme="minorBidi"/>
                <w:color w:val="404040" w:themeColor="text1" w:themeTint="BF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color w:val="404040" w:themeColor="text1" w:themeTint="BF"/>
                <w:sz w:val="24"/>
                <w:szCs w:val="24"/>
              </w:rPr>
              <w:t>At Harkla, I managed a variety of tasks to streamline operations and foster a productive work environment. My responsibilities included:</w:t>
            </w:r>
          </w:p>
          <w:p w14:paraId="009CD994" w14:textId="708B2503" w:rsidR="10AA51C7" w:rsidRDefault="10AA51C7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Calendar Management: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Coordinated complex schedules for senior executives, optimizing time management and minimizing conflicts.</w:t>
            </w:r>
          </w:p>
          <w:p w14:paraId="5DD3D728" w14:textId="2D5B0E17" w:rsidR="10AA51C7" w:rsidRDefault="10AA51C7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Email Correspondence: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Managed email communications on behalf of executives, ensuring timely responses and maintaining a professional tone.</w:t>
            </w:r>
          </w:p>
          <w:p w14:paraId="1DA18357" w14:textId="23A06E19" w:rsidR="10AA51C7" w:rsidRDefault="10AA51C7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Administrative Support: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Prepared reports, drafted documents, and maintained confidential records.</w:t>
            </w:r>
          </w:p>
          <w:p w14:paraId="2CF37CBE" w14:textId="638874C2" w:rsidR="10AA51C7" w:rsidRDefault="10AA51C7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Project Coordination: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Facilitated cross-department collaboration, ensuring projects stayed on track and deadlines were met.</w:t>
            </w:r>
          </w:p>
          <w:p w14:paraId="19F106F7" w14:textId="2383AE5B" w:rsidR="10AA51C7" w:rsidRDefault="10AA51C7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Meeting Preparation: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Organized agendas, compiled 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lastRenderedPageBreak/>
              <w:t>materials, and tracked action items to ensure efficient meetings.</w:t>
            </w:r>
          </w:p>
          <w:p w14:paraId="50344631" w14:textId="13DAC70D" w:rsidR="10AA51C7" w:rsidRDefault="10AA51C7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Travel Arrangements: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Managed travel logistics, including booking flights, arranging accommodations, and organizing itineraries.</w:t>
            </w:r>
          </w:p>
          <w:p w14:paraId="7A04DF0B" w14:textId="103C83EB" w:rsidR="10AA51C7" w:rsidRDefault="10AA51C7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Research and Data Analysis: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Conducted research and presented data-driven insights to support strategic decision-making.</w:t>
            </w:r>
          </w:p>
          <w:p w14:paraId="2DC36756" w14:textId="1C0D7E3B" w:rsidR="10AA51C7" w:rsidRDefault="10AA51C7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Task Prioritization: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Effectively managed multiple responsibilities, adapting to changing priorities and meeting deadlines.</w:t>
            </w:r>
          </w:p>
          <w:p w14:paraId="704B61DA" w14:textId="6D88612B" w:rsidR="10AA51C7" w:rsidRDefault="10AA51C7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Standard Operating Procedures (SOP) Creation: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Developed and refined internal SOPs to ensure efficient processes and consistency across departments.</w:t>
            </w:r>
          </w:p>
          <w:p w14:paraId="51F1379B" w14:textId="7DBC2B4A" w:rsidR="10AA51C7" w:rsidRDefault="10AA51C7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ChatGPT Engineering: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Assisted in integrating ChatGPT and other AI tools, optimizing workflows, and enhancing team productivity through automation and data management.</w:t>
            </w:r>
          </w:p>
          <w:p w14:paraId="682F40C6" w14:textId="11D6A041" w:rsidR="0E2A067D" w:rsidRDefault="0E2A067D" w:rsidP="0E2A067D">
            <w:pPr>
              <w:rPr>
                <w:rFonts w:ascii="Arial" w:eastAsia="Arial" w:hAnsi="Arial" w:cs="Arial"/>
              </w:rPr>
            </w:pPr>
          </w:p>
          <w:p w14:paraId="347B19B9" w14:textId="13FAD801" w:rsidR="0E2A067D" w:rsidRDefault="0E2A067D" w:rsidP="0E2A067D">
            <w:pPr>
              <w:rPr>
                <w:rFonts w:ascii="Arial" w:eastAsia="Arial" w:hAnsi="Arial" w:cs="Arial"/>
              </w:rPr>
            </w:pPr>
          </w:p>
          <w:p w14:paraId="07F87DFE" w14:textId="77777777" w:rsidR="00991193" w:rsidRPr="00991193" w:rsidRDefault="00991193" w:rsidP="0E2A067D">
            <w:pP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sz w:val="24"/>
                <w:szCs w:val="24"/>
              </w:rPr>
              <w:t>Throughout my time at Harkla, I have strengthened my ability to</w:t>
            </w: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 </w:t>
            </w:r>
            <w:r w:rsidRPr="0E2A067D">
              <w:rPr>
                <w:rFonts w:eastAsiaTheme="minorEastAsia" w:cstheme="minorBidi"/>
                <w:sz w:val="24"/>
                <w:szCs w:val="24"/>
              </w:rPr>
              <w:t>manage both strategic and administrative tasks in a fast-paced environment, refining my communication, organizational, and problem-solving skills. These experiences have allowed me to become an invaluable team member, focused on driving efficiency and supporting the company's mission.</w:t>
            </w:r>
          </w:p>
          <w:p w14:paraId="3F6C6868" w14:textId="77777777" w:rsidR="00991193" w:rsidRPr="00991193" w:rsidRDefault="00991193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60DD3BCC" w14:textId="1A0DA293" w:rsidR="06C758BE" w:rsidRPr="005F10F5" w:rsidRDefault="06C758BE" w:rsidP="0E2A067D">
            <w:pPr>
              <w:spacing w:line="450" w:lineRule="exact"/>
              <w:ind w:left="-20" w:right="-20"/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Virtual Executive Assistant and Digital Marketing Expert</w:t>
            </w:r>
          </w:p>
          <w:p w14:paraId="5779A297" w14:textId="405029D2" w:rsidR="06C758BE" w:rsidRPr="005F10F5" w:rsidRDefault="06C758BE" w:rsidP="0E2A067D">
            <w:pPr>
              <w:spacing w:line="450" w:lineRule="exact"/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Teleperformance (Linkedin) · </w:t>
            </w:r>
            <w:r w:rsidR="00991193"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Part Time</w:t>
            </w:r>
          </w:p>
          <w:p w14:paraId="5F1F15DE" w14:textId="233EC755" w:rsidR="06C758BE" w:rsidRPr="005F10F5" w:rsidRDefault="06C758BE" w:rsidP="0E2A067D">
            <w:pP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J</w:t>
            </w:r>
            <w:r w:rsidR="006B7856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une</w:t>
            </w: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 202</w:t>
            </w:r>
            <w:r w:rsidR="006B7856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3</w:t>
            </w: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 – </w:t>
            </w:r>
            <w:r w:rsidR="006B7856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Dec</w:t>
            </w: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 202</w:t>
            </w:r>
            <w:r w:rsidR="006B7856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3</w:t>
            </w:r>
          </w:p>
          <w:p w14:paraId="5CA460D5" w14:textId="08FECCA1" w:rsidR="06C758BE" w:rsidRPr="005F10F5" w:rsidRDefault="06C758BE" w:rsidP="0E2A067D">
            <w:pP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Colombia – Hibrid</w:t>
            </w:r>
          </w:p>
          <w:p w14:paraId="3E77D186" w14:textId="49C5BE95" w:rsidR="69897496" w:rsidRPr="005F10F5" w:rsidRDefault="69897496" w:rsidP="0E2A067D">
            <w:pP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</w:p>
          <w:p w14:paraId="11BECA73" w14:textId="2451230E" w:rsidR="69897496" w:rsidRPr="005F10F5" w:rsidRDefault="3AFFE8C9" w:rsidP="0E2A067D">
            <w:pPr>
              <w:rPr>
                <w:rFonts w:eastAsiaTheme="minorEastAsia" w:cstheme="minorBidi"/>
                <w:color w:val="404040" w:themeColor="text1" w:themeTint="BF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color w:val="404040" w:themeColor="text1" w:themeTint="BF"/>
                <w:sz w:val="24"/>
                <w:szCs w:val="24"/>
              </w:rPr>
              <w:t>As a LinkedIn Marketing Consultant, I drove engagement, brand awareness, and lead generation through LinkedIn. My responsibilities included:</w:t>
            </w:r>
          </w:p>
          <w:p w14:paraId="7370C635" w14:textId="2093E659" w:rsidR="69897496" w:rsidRPr="005F10F5" w:rsidRDefault="3AFFE8C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lastRenderedPageBreak/>
              <w:t>Strategy Development: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Developed a comprehensive LinkedIn marketing strategy tailored to the company’s goals.</w:t>
            </w:r>
          </w:p>
          <w:p w14:paraId="299E2836" w14:textId="1ED9D7EB" w:rsidR="69897496" w:rsidRPr="005F10F5" w:rsidRDefault="3AFFE8C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Content Creation and Curation: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Created and curated compelling content that resonated with the target audience.</w:t>
            </w:r>
          </w:p>
          <w:p w14:paraId="45133AB9" w14:textId="146EE8A6" w:rsidR="69897496" w:rsidRPr="005F10F5" w:rsidRDefault="3AFFE8C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Community Management: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Fostered a vibrant community by engaging with followers and building relationships with key influencers.</w:t>
            </w:r>
          </w:p>
          <w:p w14:paraId="0E4922B5" w14:textId="34B429BA" w:rsidR="69897496" w:rsidRPr="005F10F5" w:rsidRDefault="3AFFE8C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Campaign Management: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Designed and executed LinkedIn ad campaigns, optimizing ad copy and visuals based on performance data.</w:t>
            </w:r>
          </w:p>
          <w:p w14:paraId="6238C784" w14:textId="6B6FF368" w:rsidR="69897496" w:rsidRPr="005F10F5" w:rsidRDefault="3AFFE8C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Analytics and Reporting: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Tracked key performance metrics and prepared monthly reports to measure the effectiveness of LinkedIn marketing efforts.</w:t>
            </w:r>
          </w:p>
          <w:p w14:paraId="1CFCD8F7" w14:textId="523E679A" w:rsidR="69897496" w:rsidRPr="005F10F5" w:rsidRDefault="3AFFE8C9" w:rsidP="0E2A067D">
            <w:pPr>
              <w:pStyle w:val="Prrafodelista"/>
              <w:spacing w:before="240" w:after="240"/>
              <w:rPr>
                <w:rFonts w:eastAsiaTheme="minorEastAsia" w:cstheme="minorBidi"/>
                <w:color w:val="404040" w:themeColor="text1" w:themeTint="BF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404040" w:themeColor="text1" w:themeTint="BF"/>
                <w:sz w:val="24"/>
              </w:rPr>
              <w:t>Training and Collaboration: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 xml:space="preserve"> Ensured the internal team was aligned and knowledgeable about LinkedIn best practices.</w:t>
            </w:r>
          </w:p>
          <w:p w14:paraId="273623B5" w14:textId="3AACDBA4" w:rsidR="69897496" w:rsidRPr="005F10F5" w:rsidRDefault="69897496" w:rsidP="0E2A067D">
            <w:pPr>
              <w:rPr>
                <w:rFonts w:eastAsiaTheme="minorEastAsia" w:cstheme="minorBidi"/>
              </w:rPr>
            </w:pPr>
          </w:p>
          <w:p w14:paraId="5326CADA" w14:textId="2E24BFE0" w:rsidR="002F798F" w:rsidRPr="005F10F5" w:rsidRDefault="26FAD049" w:rsidP="0E2A067D">
            <w:pPr>
              <w:spacing w:line="450" w:lineRule="exact"/>
              <w:ind w:left="-20" w:right="-20"/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Virtual Executive Assistant</w:t>
            </w:r>
          </w:p>
          <w:p w14:paraId="5AF7D85C" w14:textId="60302B6E" w:rsidR="002F798F" w:rsidRPr="005F10F5" w:rsidRDefault="26FAD049" w:rsidP="0E2A067D">
            <w:pPr>
              <w:spacing w:line="450" w:lineRule="exact"/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Optum · Full-time</w:t>
            </w:r>
          </w:p>
          <w:p w14:paraId="2055E873" w14:textId="51B1D862" w:rsidR="002F798F" w:rsidRPr="005F10F5" w:rsidRDefault="4915E0B4" w:rsidP="0E2A067D">
            <w:pPr>
              <w:spacing w:line="450" w:lineRule="exact"/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Feb 202</w:t>
            </w:r>
            <w:r w:rsidR="124B48E4"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1</w:t>
            </w: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 – </w:t>
            </w:r>
            <w:r w:rsidR="006B7856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Dec</w:t>
            </w: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 202</w:t>
            </w:r>
            <w:r w:rsidR="0751B6CD"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2</w:t>
            </w: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 </w:t>
            </w:r>
          </w:p>
          <w:p w14:paraId="48C4D752" w14:textId="76085AA3" w:rsidR="002F798F" w:rsidRPr="005F10F5" w:rsidRDefault="26FAD049" w:rsidP="0E2A067D">
            <w:pPr>
              <w:spacing w:line="450" w:lineRule="exact"/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Colombia · Remote</w:t>
            </w:r>
          </w:p>
          <w:p w14:paraId="0882C680" w14:textId="4D5E9DFB" w:rsidR="002F798F" w:rsidRPr="005F10F5" w:rsidRDefault="002F798F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7637D904" w14:textId="6B26AABF" w:rsidR="002F798F" w:rsidRPr="005F10F5" w:rsidRDefault="43339124" w:rsidP="0E2A067D">
            <w:pPr>
              <w:rPr>
                <w:rFonts w:eastAsiaTheme="minorEastAsia" w:cstheme="minorBidi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sz w:val="24"/>
                <w:szCs w:val="24"/>
              </w:rPr>
              <w:t>Over 2 years</w:t>
            </w:r>
            <w:r w:rsidR="26FAD049" w:rsidRPr="0E2A067D">
              <w:rPr>
                <w:rFonts w:eastAsiaTheme="minorEastAsia" w:cstheme="minorBidi"/>
                <w:sz w:val="24"/>
                <w:szCs w:val="24"/>
              </w:rPr>
              <w:t xml:space="preserve"> of experience working as a Virtual Assistance in the health sector, into my main responsibilities include:</w:t>
            </w:r>
            <w:r w:rsidR="26FAD049">
              <w:br/>
            </w:r>
            <w:r w:rsidR="26FAD049">
              <w:br/>
            </w:r>
            <w:r w:rsidR="26FAD049" w:rsidRPr="0E2A067D">
              <w:rPr>
                <w:rFonts w:eastAsiaTheme="minorEastAsia" w:cstheme="minorBidi"/>
                <w:b/>
                <w:bCs/>
                <w:sz w:val="24"/>
                <w:szCs w:val="24"/>
              </w:rPr>
              <w:t>Health Information Retrieval:</w:t>
            </w:r>
            <w:r w:rsidR="26FAD049">
              <w:br/>
            </w:r>
            <w:r w:rsidR="26FAD049" w:rsidRPr="0E2A067D">
              <w:rPr>
                <w:rFonts w:eastAsiaTheme="minorEastAsia" w:cstheme="minorBidi"/>
                <w:sz w:val="24"/>
                <w:szCs w:val="24"/>
              </w:rPr>
              <w:t>I utilized natural language processing (NLP) to extract and retrieve relevant health information from medical databases, journals, and authoritative sources.</w:t>
            </w:r>
            <w:r w:rsidR="26FAD049">
              <w:br/>
            </w:r>
            <w:r w:rsidR="26FAD049" w:rsidRPr="0E2A067D">
              <w:rPr>
                <w:rFonts w:eastAsiaTheme="minorEastAsia" w:cstheme="minorBidi"/>
                <w:sz w:val="24"/>
                <w:szCs w:val="24"/>
              </w:rPr>
              <w:t>Provided users with accurate and up-to-date information on medical conditions, treatment options, and preventive measures.</w:t>
            </w:r>
            <w:r w:rsidR="26FAD049">
              <w:br/>
            </w:r>
            <w:r w:rsidR="26FAD049">
              <w:br/>
            </w:r>
            <w:r w:rsidR="26FAD049" w:rsidRPr="0E2A067D">
              <w:rPr>
                <w:rFonts w:eastAsiaTheme="minorEastAsia" w:cstheme="minorBidi"/>
                <w:b/>
                <w:bCs/>
                <w:sz w:val="24"/>
                <w:szCs w:val="24"/>
              </w:rPr>
              <w:lastRenderedPageBreak/>
              <w:t>Appointment Scheduling and Telehealth Integration:</w:t>
            </w:r>
            <w:r w:rsidR="26FAD049" w:rsidRPr="0E2A067D">
              <w:rPr>
                <w:rFonts w:eastAsiaTheme="minorEastAsia" w:cstheme="minorBidi"/>
                <w:sz w:val="24"/>
                <w:szCs w:val="24"/>
              </w:rPr>
              <w:t xml:space="preserve"> Assisted users in scheduling medical appointments, sending reminders, and providing necessary details.</w:t>
            </w:r>
            <w:r w:rsidR="26FAD049">
              <w:br/>
            </w:r>
            <w:r w:rsidR="26FAD049" w:rsidRPr="0E2A067D">
              <w:rPr>
                <w:rFonts w:eastAsiaTheme="minorEastAsia" w:cstheme="minorBidi"/>
                <w:sz w:val="24"/>
                <w:szCs w:val="24"/>
              </w:rPr>
              <w:t>Integrated telehealth functionalities to facilitate virtual consultations, connecting users with healthcare professionals for remote medical advice.</w:t>
            </w:r>
            <w:r w:rsidR="26FAD049">
              <w:br/>
            </w:r>
            <w:r w:rsidR="26FAD049">
              <w:br/>
            </w:r>
            <w:r w:rsidR="26FAD049" w:rsidRPr="0E2A067D">
              <w:rPr>
                <w:rFonts w:eastAsiaTheme="minorEastAsia" w:cstheme="minorBidi"/>
                <w:b/>
                <w:bCs/>
                <w:sz w:val="24"/>
                <w:szCs w:val="24"/>
              </w:rPr>
              <w:t>Privacy and Data Security</w:t>
            </w:r>
            <w:r w:rsidR="26FAD049" w:rsidRPr="0E2A067D">
              <w:rPr>
                <w:rFonts w:eastAsiaTheme="minorEastAsia" w:cstheme="minorBidi"/>
                <w:sz w:val="24"/>
                <w:szCs w:val="24"/>
              </w:rPr>
              <w:t>: Implemented robust security measures to ensure the confidentiality and privacy of users' health data.</w:t>
            </w:r>
            <w:r w:rsidR="26FAD049">
              <w:br/>
            </w:r>
            <w:r w:rsidR="26FAD049" w:rsidRPr="0E2A067D">
              <w:rPr>
                <w:rFonts w:eastAsiaTheme="minorEastAsia" w:cstheme="minorBidi"/>
                <w:sz w:val="24"/>
                <w:szCs w:val="24"/>
              </w:rPr>
              <w:t>- Complied with healthcare industry regulations and standards, such as HIPAA (Health Insurance Portability and Accountability Act).</w:t>
            </w:r>
            <w:r w:rsidR="26FAD049">
              <w:br/>
            </w:r>
            <w:r w:rsidR="26FAD049">
              <w:br/>
            </w:r>
            <w:r w:rsidR="26FAD049" w:rsidRPr="0E2A067D">
              <w:rPr>
                <w:rFonts w:eastAsiaTheme="minorEastAsia" w:cstheme="minorBidi"/>
                <w:b/>
                <w:bCs/>
                <w:sz w:val="24"/>
                <w:szCs w:val="24"/>
              </w:rPr>
              <w:t>CRM Implementation:</w:t>
            </w:r>
            <w:r w:rsidR="26FAD049" w:rsidRPr="0E2A067D">
              <w:rPr>
                <w:rFonts w:eastAsiaTheme="minorEastAsia" w:cstheme="minorBidi"/>
                <w:sz w:val="24"/>
                <w:szCs w:val="24"/>
              </w:rPr>
              <w:t xml:space="preserve"> Led the successful implementation of a CRM system for Optum, overseeing the entire health process from provider selection to customization based on the company's specific needs.</w:t>
            </w:r>
            <w:r w:rsidR="26FAD049">
              <w:br/>
            </w:r>
            <w:r w:rsidR="26FAD049" w:rsidRPr="0E2A067D">
              <w:rPr>
                <w:rFonts w:eastAsiaTheme="minorEastAsia" w:cstheme="minorBidi"/>
                <w:sz w:val="24"/>
                <w:szCs w:val="24"/>
              </w:rPr>
              <w:t>Collaborated with cross-functional teams to ensure a seamless transition to the new CRM platform.</w:t>
            </w:r>
            <w:r w:rsidR="26FAD049">
              <w:br/>
            </w:r>
            <w:r w:rsidR="26FAD049">
              <w:br/>
            </w:r>
            <w:r w:rsidR="26FAD049" w:rsidRPr="0E2A067D">
              <w:rPr>
                <w:rFonts w:eastAsiaTheme="minorEastAsia" w:cstheme="minorBidi"/>
                <w:b/>
                <w:bCs/>
                <w:sz w:val="24"/>
                <w:szCs w:val="24"/>
              </w:rPr>
              <w:t>User Feedback and Improvement:</w:t>
            </w:r>
            <w:r w:rsidR="00B74984" w:rsidRPr="0E2A067D">
              <w:rPr>
                <w:rFonts w:eastAsiaTheme="minorEastAsia" w:cstheme="minorBidi"/>
                <w:sz w:val="24"/>
                <w:szCs w:val="24"/>
              </w:rPr>
              <w:t xml:space="preserve"> </w:t>
            </w:r>
            <w:r w:rsidR="26FAD049" w:rsidRPr="0E2A067D">
              <w:rPr>
                <w:rFonts w:eastAsiaTheme="minorEastAsia" w:cstheme="minorBidi"/>
                <w:sz w:val="24"/>
                <w:szCs w:val="24"/>
              </w:rPr>
              <w:t>Gathered user feedback to improve my virtual assistant's performance and user experience.</w:t>
            </w:r>
            <w:r w:rsidR="26FAD049">
              <w:br/>
            </w:r>
            <w:r w:rsidR="26FAD049" w:rsidRPr="0E2A067D">
              <w:rPr>
                <w:rFonts w:eastAsiaTheme="minorEastAsia" w:cstheme="minorBidi"/>
                <w:sz w:val="24"/>
                <w:szCs w:val="24"/>
              </w:rPr>
              <w:t>Collaborated with healthcare professionals to enhance the virtual assistant's medical accuracy and relevance.</w:t>
            </w:r>
          </w:p>
          <w:p w14:paraId="029DFE72" w14:textId="0488B66A" w:rsidR="002F798F" w:rsidRPr="005F10F5" w:rsidRDefault="26FAD049" w:rsidP="0E2A067D">
            <w:pPr>
              <w:rPr>
                <w:rFonts w:eastAsiaTheme="minorEastAsia" w:cstheme="minorBidi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sz w:val="24"/>
                <w:szCs w:val="24"/>
              </w:rPr>
              <w:t xml:space="preserve"> </w:t>
            </w:r>
          </w:p>
          <w:p w14:paraId="626C36D0" w14:textId="6EB79691" w:rsidR="002F798F" w:rsidRPr="006B7856" w:rsidRDefault="26FAD049" w:rsidP="0E2A067D">
            <w:pPr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  <w:t>Strategic Support:</w:t>
            </w:r>
            <w:r w:rsidR="00B74984" w:rsidRPr="006B7856"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E2A067D">
              <w:rPr>
                <w:rFonts w:eastAsiaTheme="minorEastAsia" w:cstheme="minorBidi"/>
                <w:color w:val="000000" w:themeColor="text1"/>
                <w:sz w:val="24"/>
                <w:szCs w:val="24"/>
              </w:rPr>
              <w:t>As the executive assistant to the CEO, I played a crucial role in supporting the CEO's strategic initiatives. This involved conducting thorough research, preparing detailed reports, and providing insightful analyses to aid decision-making.</w:t>
            </w:r>
          </w:p>
          <w:p w14:paraId="11A33877" w14:textId="10509CE3" w:rsidR="002F798F" w:rsidRPr="006B7856" w:rsidRDefault="26FAD049" w:rsidP="0E2A067D">
            <w:pPr>
              <w:rPr>
                <w:rFonts w:eastAsiaTheme="minorEastAsia" w:cstheme="minorBidi"/>
                <w:color w:val="000000" w:themeColor="text1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color w:val="000000" w:themeColor="text1"/>
                <w:sz w:val="24"/>
                <w:szCs w:val="24"/>
              </w:rPr>
              <w:t xml:space="preserve"> </w:t>
            </w:r>
          </w:p>
          <w:p w14:paraId="72972740" w14:textId="7BBEB5EF" w:rsidR="002F798F" w:rsidRPr="006B7856" w:rsidRDefault="26FAD049" w:rsidP="0E2A067D">
            <w:pPr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  <w:t>Calendar Management:</w:t>
            </w:r>
            <w:r w:rsidR="00B74984" w:rsidRPr="006B7856"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E2A067D">
              <w:rPr>
                <w:rFonts w:eastAsiaTheme="minorEastAsia" w:cstheme="minorBidi"/>
                <w:color w:val="000000" w:themeColor="text1"/>
                <w:sz w:val="24"/>
                <w:szCs w:val="24"/>
              </w:rPr>
              <w:t>Maintaining a complex and dynamic schedule was a daily task. I efficiently managed the CEO's calendar, ensuring seamless coordination of meetings, appointments, and travel arrangements. Prioritizing tasks and proactively anticipating the CEO's needs helped in optimizing their time and focus.</w:t>
            </w:r>
          </w:p>
          <w:p w14:paraId="34B37E67" w14:textId="7045D232" w:rsidR="002F798F" w:rsidRPr="006B7856" w:rsidRDefault="26FAD049" w:rsidP="0E2A067D">
            <w:pPr>
              <w:rPr>
                <w:rFonts w:eastAsiaTheme="minorEastAsia" w:cstheme="minorBidi"/>
                <w:color w:val="000000" w:themeColor="text1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color w:val="000000" w:themeColor="text1"/>
                <w:sz w:val="24"/>
                <w:szCs w:val="24"/>
              </w:rPr>
              <w:t xml:space="preserve"> </w:t>
            </w:r>
          </w:p>
          <w:p w14:paraId="7665D190" w14:textId="395B11CE" w:rsidR="002F798F" w:rsidRPr="006B7856" w:rsidRDefault="26FAD049" w:rsidP="0E2A067D">
            <w:pPr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  <w:t>Communication Liaison:</w:t>
            </w:r>
            <w:r w:rsidR="00B74984" w:rsidRPr="006B7856"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E2A067D">
              <w:rPr>
                <w:rFonts w:eastAsiaTheme="minorEastAsia" w:cstheme="minorBidi"/>
                <w:color w:val="000000" w:themeColor="text1"/>
                <w:sz w:val="24"/>
                <w:szCs w:val="24"/>
              </w:rPr>
              <w:t xml:space="preserve">Acting as a primary point of contact, I handled communication on behalf of the CEO. This included drafting and proofreading emails, preparing presentations, and managing correspondence with internal and external </w:t>
            </w:r>
            <w:r w:rsidRPr="0E2A067D">
              <w:rPr>
                <w:rFonts w:eastAsiaTheme="minorEastAsia" w:cstheme="minorBidi"/>
                <w:color w:val="000000" w:themeColor="text1"/>
                <w:sz w:val="24"/>
                <w:szCs w:val="24"/>
              </w:rPr>
              <w:lastRenderedPageBreak/>
              <w:t>stakeholders. Clear and concise communication was vital in maintaining a positive and professional image for the CEO.</w:t>
            </w:r>
          </w:p>
          <w:p w14:paraId="4A4A1CB9" w14:textId="5CDC3189" w:rsidR="002F798F" w:rsidRPr="006B7856" w:rsidRDefault="26FAD049" w:rsidP="0E2A067D">
            <w:pPr>
              <w:rPr>
                <w:rFonts w:eastAsiaTheme="minorEastAsia" w:cstheme="minorBidi"/>
                <w:color w:val="000000" w:themeColor="text1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color w:val="000000" w:themeColor="text1"/>
                <w:sz w:val="24"/>
                <w:szCs w:val="24"/>
              </w:rPr>
              <w:t xml:space="preserve"> </w:t>
            </w:r>
          </w:p>
          <w:p w14:paraId="50C21171" w14:textId="6B8282B7" w:rsidR="002F798F" w:rsidRPr="006B7856" w:rsidRDefault="26FAD049" w:rsidP="0E2A067D">
            <w:pPr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  <w:t>Project Coordination:</w:t>
            </w:r>
            <w:r w:rsidR="00B74984" w:rsidRPr="006B7856"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E2A067D">
              <w:rPr>
                <w:rFonts w:eastAsiaTheme="minorEastAsia" w:cstheme="minorBidi"/>
                <w:color w:val="000000" w:themeColor="text1"/>
                <w:sz w:val="24"/>
                <w:szCs w:val="24"/>
              </w:rPr>
              <w:t>I actively participated in various projects and initiatives, collaborating with cross-functional teams to ensure successful implementation. This involved organizing meetings, tracking project milestones, and communicating updates to all relevant parties.</w:t>
            </w:r>
          </w:p>
          <w:p w14:paraId="2068118E" w14:textId="478C5999" w:rsidR="002F798F" w:rsidRPr="006B7856" w:rsidRDefault="26FAD049" w:rsidP="0E2A067D">
            <w:pPr>
              <w:rPr>
                <w:rFonts w:eastAsiaTheme="minorEastAsia" w:cstheme="minorBidi"/>
                <w:color w:val="000000" w:themeColor="text1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color w:val="000000" w:themeColor="text1"/>
                <w:sz w:val="24"/>
                <w:szCs w:val="24"/>
              </w:rPr>
              <w:t xml:space="preserve"> </w:t>
            </w:r>
          </w:p>
          <w:p w14:paraId="4E615B58" w14:textId="369BC400" w:rsidR="002F798F" w:rsidRPr="006B7856" w:rsidRDefault="26FAD049" w:rsidP="0E2A067D">
            <w:pPr>
              <w:rPr>
                <w:rFonts w:eastAsiaTheme="minorEastAsia" w:cstheme="minorBidi"/>
                <w:color w:val="000000" w:themeColor="text1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  <w:t>Confidentiality and Discretion:</w:t>
            </w:r>
            <w:r w:rsidR="00B74984" w:rsidRPr="006B7856">
              <w:rPr>
                <w:rFonts w:eastAsiaTheme="minorEastAsia" w:cstheme="minorBidi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E2A067D">
              <w:rPr>
                <w:rFonts w:eastAsiaTheme="minorEastAsia" w:cstheme="minorBidi"/>
                <w:color w:val="000000" w:themeColor="text1"/>
                <w:sz w:val="24"/>
                <w:szCs w:val="24"/>
              </w:rPr>
              <w:t>Given the sensitive nature of the information involved, maintaining confidentiality was paramount. I handled confidential documents, discussions, and decisions with the utmost discretion, earning the trust of the CEO and the leadership team.</w:t>
            </w:r>
          </w:p>
          <w:p w14:paraId="28146C30" w14:textId="7A103993" w:rsidR="0E2A067D" w:rsidRDefault="0E2A067D" w:rsidP="0E2A067D">
            <w:pPr>
              <w:rPr>
                <w:rFonts w:eastAsiaTheme="minorEastAsia" w:cstheme="minorBidi"/>
                <w:color w:val="000000" w:themeColor="text1"/>
              </w:rPr>
            </w:pPr>
          </w:p>
          <w:p w14:paraId="0DD637D3" w14:textId="77777777" w:rsidR="002F798F" w:rsidRPr="005F10F5" w:rsidRDefault="002F798F" w:rsidP="0E2A067D">
            <w:pPr>
              <w:rPr>
                <w:rFonts w:eastAsiaTheme="minorEastAsia" w:cstheme="minorBidi"/>
              </w:rPr>
            </w:pPr>
          </w:p>
          <w:p w14:paraId="0C50BF89" w14:textId="00BA52E0" w:rsidR="00776B05" w:rsidRPr="005F10F5" w:rsidRDefault="00630E4E" w:rsidP="0E2A067D">
            <w:pPr>
              <w:ind w:left="-20" w:right="-20"/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630E4E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Sales Development Representative (Account Manager)</w:t>
            </w:r>
          </w:p>
          <w:p w14:paraId="5CD42FCA" w14:textId="34DC28A5" w:rsidR="00776B05" w:rsidRPr="005F10F5" w:rsidRDefault="00630E4E" w:rsidP="0E2A067D">
            <w:pP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0630E4E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Microsoft Partner · Full-time</w:t>
            </w:r>
          </w:p>
          <w:p w14:paraId="66C4AE11" w14:textId="216B266D" w:rsidR="00776B05" w:rsidRPr="005F10F5" w:rsidRDefault="26FAD049" w:rsidP="0E2A067D">
            <w:pP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Feb 20</w:t>
            </w:r>
            <w:r w:rsidR="00630E4E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18</w:t>
            </w: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 - Nov 202</w:t>
            </w:r>
            <w:r w:rsidR="45F860BE"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0</w:t>
            </w: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 xml:space="preserve"> </w:t>
            </w:r>
          </w:p>
          <w:p w14:paraId="00449B7F" w14:textId="1104ADAC" w:rsidR="00776B05" w:rsidRPr="005F10F5" w:rsidRDefault="00630E4E" w:rsidP="0E2A067D">
            <w:pP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Colombia</w:t>
            </w:r>
          </w:p>
          <w:p w14:paraId="068E9435" w14:textId="290EB108" w:rsidR="7BF5A990" w:rsidRPr="005F10F5" w:rsidRDefault="7BF5A990" w:rsidP="0E2A067D">
            <w:pPr>
              <w:rPr>
                <w:rFonts w:eastAsiaTheme="minorEastAsia" w:cstheme="minorBidi"/>
              </w:rPr>
            </w:pPr>
          </w:p>
          <w:p w14:paraId="54C2242C" w14:textId="77777777" w:rsidR="00630E4E" w:rsidRPr="00630E4E" w:rsidRDefault="00630E4E" w:rsidP="00630E4E">
            <w:pPr>
              <w:rPr>
                <w:rFonts w:eastAsiaTheme="minorEastAsia" w:cstheme="minorBidi"/>
                <w:sz w:val="24"/>
                <w:szCs w:val="24"/>
              </w:rPr>
            </w:pPr>
            <w:r w:rsidRPr="00630E4E">
              <w:rPr>
                <w:rFonts w:eastAsiaTheme="minorEastAsia" w:cstheme="minorBidi"/>
                <w:sz w:val="24"/>
                <w:szCs w:val="24"/>
              </w:rPr>
              <w:t>For 4 years I've been working remotely at Microsoft partners as an account manager doing the following tasks:</w:t>
            </w:r>
            <w:r w:rsidRPr="00630E4E">
              <w:rPr>
                <w:rFonts w:eastAsiaTheme="minorEastAsia" w:cstheme="minorBidi"/>
                <w:sz w:val="24"/>
                <w:szCs w:val="24"/>
              </w:rPr>
              <w:br/>
            </w: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1. Client Onboarding; I worked closely with partners and clients to understand their business objectives and goals. Facilitate a smooth onboarding process, ensuring that partners are familiar with products or services of Microsoft</w:t>
            </w:r>
          </w:p>
          <w:p w14:paraId="36F29D6D" w14:textId="77777777" w:rsidR="00630E4E" w:rsidRPr="00630E4E" w:rsidRDefault="00630E4E" w:rsidP="00630E4E">
            <w:pPr>
              <w:rPr>
                <w:rFonts w:eastAsiaTheme="minorEastAsia" w:cstheme="minorBidi"/>
                <w:sz w:val="24"/>
                <w:szCs w:val="24"/>
              </w:rPr>
            </w:pP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2. Relationship Building: I developed and nurtured strong relationships with partners.</w:t>
            </w: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Acted as the main point of contact, addressing partners' inquiries and concerns promptly.</w:t>
            </w: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I regularly checked in with partners to assess satisfaction and identify opportunities for additional support or services, related to cloud technologies</w:t>
            </w:r>
          </w:p>
          <w:p w14:paraId="148E3897" w14:textId="77777777" w:rsidR="00630E4E" w:rsidRPr="00630E4E" w:rsidRDefault="00630E4E" w:rsidP="00630E4E">
            <w:pPr>
              <w:rPr>
                <w:rFonts w:eastAsiaTheme="minorEastAsia" w:cstheme="minorBidi"/>
                <w:sz w:val="24"/>
                <w:szCs w:val="24"/>
              </w:rPr>
            </w:pP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3. Needs Assessment: Conduct thorough needs assessments to understand partners' requirements.</w:t>
            </w: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Collaborate with internal teams to align products or services with partners' needs.</w:t>
            </w: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 xml:space="preserve">Propose customized solutions to address specific client </w:t>
            </w:r>
            <w:r w:rsidRPr="00630E4E">
              <w:rPr>
                <w:rFonts w:eastAsiaTheme="minorEastAsia" w:cstheme="minorBidi"/>
                <w:sz w:val="24"/>
                <w:szCs w:val="24"/>
              </w:rPr>
              <w:lastRenderedPageBreak/>
              <w:t>challenges or goals.</w:t>
            </w:r>
          </w:p>
          <w:p w14:paraId="2F1DB21A" w14:textId="77777777" w:rsidR="00630E4E" w:rsidRPr="00630E4E" w:rsidRDefault="00630E4E" w:rsidP="00630E4E">
            <w:pPr>
              <w:rPr>
                <w:rFonts w:eastAsiaTheme="minorEastAsia" w:cstheme="minorBidi"/>
                <w:sz w:val="24"/>
                <w:szCs w:val="24"/>
              </w:rPr>
            </w:pP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4. Account Planning: I Developed strategic account plans to maximize client and partner value.</w:t>
            </w: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Identified upsell and cross-sell opportunities based on partners' needs and organizational goals.</w:t>
            </w: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Set measurable objectives and key performance indicators (KPIs) for account success.</w:t>
            </w:r>
          </w:p>
          <w:p w14:paraId="21466098" w14:textId="77777777" w:rsidR="00630E4E" w:rsidRPr="00630E4E" w:rsidRDefault="00630E4E" w:rsidP="00630E4E">
            <w:pPr>
              <w:rPr>
                <w:rFonts w:eastAsiaTheme="minorEastAsia" w:cstheme="minorBidi"/>
                <w:sz w:val="24"/>
                <w:szCs w:val="24"/>
              </w:rPr>
            </w:pP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5. Collaboration with Internal Teams: I worked closely with sales, marketing, and product teams to ensure alignment with client expectations. I coordinate internal efforts to meet client deliverables and timelines.</w:t>
            </w:r>
          </w:p>
          <w:p w14:paraId="23F47632" w14:textId="77777777" w:rsidR="00630E4E" w:rsidRPr="00630E4E" w:rsidRDefault="00630E4E" w:rsidP="00630E4E">
            <w:pPr>
              <w:rPr>
                <w:rFonts w:eastAsiaTheme="minorEastAsia" w:cstheme="minorBidi"/>
                <w:sz w:val="24"/>
                <w:szCs w:val="24"/>
              </w:rPr>
            </w:pP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6. Problem Resolution: I addressed and resolved partners' issues in a timely and effective manner.</w:t>
            </w: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Collaborate with relevant tech departments to find solutions to challenges.</w:t>
            </w: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Proactively communicate with partners about issue resolution and preventive measures.</w:t>
            </w:r>
          </w:p>
          <w:p w14:paraId="746720DF" w14:textId="77777777" w:rsidR="00630E4E" w:rsidRPr="00630E4E" w:rsidRDefault="00630E4E" w:rsidP="00630E4E">
            <w:pPr>
              <w:rPr>
                <w:rFonts w:eastAsiaTheme="minorEastAsia" w:cstheme="minorBidi"/>
                <w:sz w:val="24"/>
                <w:szCs w:val="24"/>
              </w:rPr>
            </w:pP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7. Contract Renewals and Upselling: I managed license renewals, ensuring a smooth and positive process.</w:t>
            </w: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Identified opportunities for upselling or expanding service offerings.</w:t>
            </w:r>
            <w:r w:rsidRPr="00630E4E">
              <w:rPr>
                <w:rFonts w:eastAsiaTheme="minorEastAsia" w:cstheme="minorBidi"/>
                <w:sz w:val="24"/>
                <w:szCs w:val="24"/>
              </w:rPr>
              <w:br/>
              <w:t>Negotiate terms and pricing to maximize value for both the partners and the company.</w:t>
            </w:r>
          </w:p>
          <w:p w14:paraId="69D3D08E" w14:textId="77777777" w:rsidR="002F798F" w:rsidRPr="005F10F5" w:rsidRDefault="002F798F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60D55540" w14:textId="42FAFB92" w:rsidR="00C02925" w:rsidRPr="005F10F5" w:rsidRDefault="26FAD049" w:rsidP="0E2A067D">
            <w:pPr>
              <w:ind w:left="-20" w:right="-20"/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i/>
                <w:iCs/>
                <w:sz w:val="24"/>
                <w:szCs w:val="24"/>
                <w:u w:val="single"/>
              </w:rPr>
              <w:t>Digital Marketing Specialist</w:t>
            </w:r>
          </w:p>
          <w:p w14:paraId="3693121A" w14:textId="68BE8361" w:rsidR="00C02925" w:rsidRPr="005F10F5" w:rsidRDefault="26FAD049" w:rsidP="0E2A067D">
            <w:pPr>
              <w:pStyle w:val="Dates"/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  <w:t>Nexterday Agency · Full-time</w:t>
            </w:r>
          </w:p>
          <w:p w14:paraId="250BA9EA" w14:textId="72CD11F7" w:rsidR="00C02925" w:rsidRPr="005F10F5" w:rsidRDefault="26FAD049" w:rsidP="0E2A067D">
            <w:pPr>
              <w:pStyle w:val="Dates"/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  <w:t>Feb 201</w:t>
            </w:r>
            <w:r w:rsidR="00A254FA"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  <w:t>6</w:t>
            </w:r>
            <w:r w:rsidRPr="0E2A067D"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  <w:t xml:space="preserve"> - </w:t>
            </w:r>
            <w:r w:rsidR="00630E4E"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  <w:t>Nov</w:t>
            </w:r>
            <w:r w:rsidRPr="0E2A067D"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  <w:t xml:space="preserve"> 20</w:t>
            </w:r>
            <w:r w:rsidR="30DCD16D" w:rsidRPr="0E2A067D"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  <w:t>1</w:t>
            </w:r>
            <w:r w:rsidR="00630E4E"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  <w:t>7</w:t>
            </w:r>
            <w:r w:rsidRPr="0E2A067D"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  <w:t xml:space="preserve"> </w:t>
            </w:r>
          </w:p>
          <w:p w14:paraId="3EBB1B58" w14:textId="25EE1D77" w:rsidR="00C02925" w:rsidRPr="005F10F5" w:rsidRDefault="26FAD049" w:rsidP="0E2A067D">
            <w:pPr>
              <w:pStyle w:val="Dates"/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</w:pPr>
            <w:r w:rsidRPr="0E2A067D">
              <w:rPr>
                <w:rFonts w:eastAsiaTheme="minorEastAsia" w:cstheme="minorBidi"/>
                <w:i/>
                <w:iCs/>
                <w:sz w:val="24"/>
                <w:szCs w:val="24"/>
                <w:u w:val="single"/>
              </w:rPr>
              <w:t>United States · Remote</w:t>
            </w:r>
          </w:p>
          <w:p w14:paraId="77C1B742" w14:textId="77777777" w:rsidR="00F72173" w:rsidRPr="005F10F5" w:rsidRDefault="00F72173" w:rsidP="0E2A067D">
            <w:pPr>
              <w:pStyle w:val="Dates"/>
              <w:rPr>
                <w:rFonts w:eastAsiaTheme="minorEastAsia" w:cstheme="minorBidi"/>
                <w:sz w:val="24"/>
                <w:szCs w:val="24"/>
              </w:rPr>
            </w:pPr>
          </w:p>
          <w:p w14:paraId="1F0F667E" w14:textId="2F00F950" w:rsidR="00B74984" w:rsidRDefault="26FAD049" w:rsidP="0E2A067D">
            <w:pPr>
              <w:pStyle w:val="Dates"/>
              <w:rPr>
                <w:rFonts w:eastAsiaTheme="minorEastAsia" w:cstheme="minorBidi"/>
                <w:b w:val="0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 xml:space="preserve">Monitoring of paid campaigns and identifying through AB Testing </w:t>
            </w:r>
            <w:r>
              <w:br/>
            </w: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>which campaign is more effective among users of the products and services of our clients/companies</w:t>
            </w:r>
            <w:r w:rsidR="00F365CE" w:rsidRPr="0E2A067D">
              <w:rPr>
                <w:rFonts w:eastAsiaTheme="minorEastAsia" w:cstheme="minorBidi"/>
                <w:b w:val="0"/>
                <w:sz w:val="24"/>
                <w:szCs w:val="24"/>
              </w:rPr>
              <w:t>.</w:t>
            </w:r>
          </w:p>
          <w:p w14:paraId="06C02F0E" w14:textId="77777777" w:rsidR="00F365CE" w:rsidRPr="005F10F5" w:rsidRDefault="00F365CE" w:rsidP="0E2A067D">
            <w:pPr>
              <w:pStyle w:val="Dates"/>
              <w:rPr>
                <w:rFonts w:eastAsiaTheme="minorEastAsia" w:cstheme="minorBidi"/>
                <w:b w:val="0"/>
                <w:sz w:val="24"/>
                <w:szCs w:val="24"/>
              </w:rPr>
            </w:pPr>
          </w:p>
          <w:p w14:paraId="6E4D4498" w14:textId="2F820DAC" w:rsidR="005F10F5" w:rsidRDefault="26FAD049" w:rsidP="0E2A067D">
            <w:pPr>
              <w:pStyle w:val="Dates"/>
              <w:rPr>
                <w:rFonts w:eastAsiaTheme="minorEastAsia" w:cstheme="minorBidi"/>
                <w:b w:val="0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 xml:space="preserve">Experience in the implementation of paid campaigns with the help of Facebook Business Manager as a tool to more </w:t>
            </w:r>
            <w:r>
              <w:br/>
            </w: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 xml:space="preserve">effectively manage the different accounts and campaigns that our clients had active, among which were Facebook pages, Instagram accounts, advertising accounts, catalog of products (if </w:t>
            </w: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lastRenderedPageBreak/>
              <w:t>they had an E-commerce) and applications</w:t>
            </w:r>
            <w:r w:rsidR="00F365CE" w:rsidRPr="0E2A067D">
              <w:rPr>
                <w:rFonts w:eastAsiaTheme="minorEastAsia" w:cstheme="minorBidi"/>
                <w:b w:val="0"/>
                <w:sz w:val="24"/>
                <w:szCs w:val="24"/>
              </w:rPr>
              <w:t>.</w:t>
            </w:r>
          </w:p>
          <w:p w14:paraId="3471BB09" w14:textId="77777777" w:rsidR="00F365CE" w:rsidRPr="005F10F5" w:rsidRDefault="00F365CE" w:rsidP="0E2A067D">
            <w:pPr>
              <w:pStyle w:val="Dates"/>
              <w:rPr>
                <w:rFonts w:eastAsiaTheme="minorEastAsia" w:cstheme="minorBidi"/>
                <w:sz w:val="24"/>
                <w:szCs w:val="24"/>
              </w:rPr>
            </w:pPr>
          </w:p>
          <w:p w14:paraId="1AA8D901" w14:textId="77777777" w:rsidR="005F10F5" w:rsidRDefault="26FAD049" w:rsidP="0E2A067D">
            <w:pPr>
              <w:pStyle w:val="Dates"/>
              <w:rPr>
                <w:rFonts w:eastAsiaTheme="minorEastAsia" w:cstheme="minorBidi"/>
                <w:b w:val="0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 xml:space="preserve">Continuous registration of the actions of existing customers </w:t>
            </w:r>
            <w:r>
              <w:br/>
            </w: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 xml:space="preserve">and visitors on the website, crossing information with the </w:t>
            </w:r>
            <w:r>
              <w:br/>
            </w: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 xml:space="preserve">the database itself, when customers enter the different networks </w:t>
            </w:r>
            <w:r>
              <w:br/>
            </w: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 xml:space="preserve">of companies/customers through the implementation of </w:t>
            </w:r>
            <w:r>
              <w:br/>
            </w: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>Facebook Pixels.</w:t>
            </w:r>
          </w:p>
          <w:p w14:paraId="34881973" w14:textId="77777777" w:rsidR="00F365CE" w:rsidRPr="005F10F5" w:rsidRDefault="00F365CE" w:rsidP="0E2A067D">
            <w:pPr>
              <w:pStyle w:val="Dates"/>
              <w:rPr>
                <w:rFonts w:eastAsiaTheme="minorEastAsia" w:cstheme="minorBidi"/>
                <w:sz w:val="24"/>
                <w:szCs w:val="24"/>
              </w:rPr>
            </w:pPr>
          </w:p>
          <w:p w14:paraId="2000EFED" w14:textId="77777777" w:rsidR="005F10F5" w:rsidRDefault="26FAD049" w:rsidP="0E2A067D">
            <w:pPr>
              <w:pStyle w:val="Dates"/>
              <w:rPr>
                <w:rFonts w:eastAsiaTheme="minorEastAsia" w:cstheme="minorBidi"/>
                <w:b w:val="0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 xml:space="preserve">In the case of E-Commerce, we mediate conversions </w:t>
            </w:r>
            <w:r>
              <w:br/>
            </w: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 xml:space="preserve">(registrations, sales, etc.) through events as results of paid ads </w:t>
            </w:r>
            <w:r>
              <w:br/>
            </w: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>on Facebook.</w:t>
            </w:r>
          </w:p>
          <w:p w14:paraId="48AF6D0A" w14:textId="77777777" w:rsidR="00F365CE" w:rsidRPr="005F10F5" w:rsidRDefault="00F365CE" w:rsidP="0E2A067D">
            <w:pPr>
              <w:pStyle w:val="Dates"/>
              <w:rPr>
                <w:rFonts w:eastAsiaTheme="minorEastAsia" w:cstheme="minorBidi"/>
                <w:sz w:val="24"/>
                <w:szCs w:val="24"/>
              </w:rPr>
            </w:pPr>
          </w:p>
          <w:p w14:paraId="3408FA48" w14:textId="77777777" w:rsidR="005F10F5" w:rsidRDefault="26FAD049" w:rsidP="0E2A067D">
            <w:pPr>
              <w:pStyle w:val="Dates"/>
              <w:rPr>
                <w:rFonts w:eastAsiaTheme="minorEastAsia" w:cstheme="minorBidi"/>
                <w:b w:val="0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 xml:space="preserve">Conduct on-site and off-site analysis of clients in various </w:t>
            </w:r>
            <w:r>
              <w:br/>
            </w: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>industries.</w:t>
            </w:r>
          </w:p>
          <w:p w14:paraId="7BB1FBBE" w14:textId="77777777" w:rsidR="00F365CE" w:rsidRPr="005F10F5" w:rsidRDefault="00F365CE" w:rsidP="0E2A067D">
            <w:pPr>
              <w:pStyle w:val="Dates"/>
              <w:rPr>
                <w:rFonts w:eastAsiaTheme="minorEastAsia" w:cstheme="minorBidi"/>
                <w:sz w:val="24"/>
                <w:szCs w:val="24"/>
              </w:rPr>
            </w:pPr>
          </w:p>
          <w:p w14:paraId="221D3432" w14:textId="77777777" w:rsidR="005F10F5" w:rsidRPr="005F10F5" w:rsidRDefault="26FAD049" w:rsidP="0E2A067D">
            <w:pPr>
              <w:pStyle w:val="Dates"/>
              <w:rPr>
                <w:rFonts w:eastAsiaTheme="minorEastAsia" w:cstheme="minorBidi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>Compile performances report using Google Analytics program.</w:t>
            </w:r>
          </w:p>
          <w:p w14:paraId="6E3F683E" w14:textId="77777777" w:rsidR="005F10F5" w:rsidRPr="005F10F5" w:rsidRDefault="26FAD049" w:rsidP="0E2A067D">
            <w:pPr>
              <w:pStyle w:val="Dates"/>
              <w:rPr>
                <w:rFonts w:eastAsiaTheme="minorEastAsia" w:cstheme="minorBidi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>Keep attention to the updates of Google’s Algorithm.</w:t>
            </w:r>
          </w:p>
          <w:p w14:paraId="667D9280" w14:textId="77777777" w:rsidR="005F10F5" w:rsidRDefault="26FAD049" w:rsidP="0E2A067D">
            <w:pPr>
              <w:pStyle w:val="Dates"/>
              <w:rPr>
                <w:rFonts w:eastAsiaTheme="minorEastAsia" w:cstheme="minorBidi"/>
                <w:b w:val="0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>Contribute to the company’s blog for on-page and off</w:t>
            </w:r>
            <w:r w:rsidR="005F10F5" w:rsidRPr="0E2A067D">
              <w:rPr>
                <w:rFonts w:eastAsiaTheme="minorEastAsia" w:cstheme="minorBidi"/>
                <w:b w:val="0"/>
                <w:sz w:val="24"/>
                <w:szCs w:val="24"/>
              </w:rPr>
              <w:t xml:space="preserve"> </w:t>
            </w: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>page optimization.</w:t>
            </w:r>
          </w:p>
          <w:p w14:paraId="6A439529" w14:textId="77777777" w:rsidR="00F365CE" w:rsidRPr="005F10F5" w:rsidRDefault="00F365CE" w:rsidP="0E2A067D">
            <w:pPr>
              <w:pStyle w:val="Dates"/>
              <w:rPr>
                <w:rFonts w:eastAsiaTheme="minorEastAsia" w:cstheme="minorBidi"/>
                <w:sz w:val="24"/>
                <w:szCs w:val="24"/>
              </w:rPr>
            </w:pPr>
          </w:p>
          <w:p w14:paraId="44ECEFBC" w14:textId="7A6A24FE" w:rsidR="4C17BC64" w:rsidRPr="005F10F5" w:rsidRDefault="26FAD049" w:rsidP="0E2A067D">
            <w:pPr>
              <w:pStyle w:val="Dates"/>
              <w:rPr>
                <w:rFonts w:eastAsiaTheme="minorEastAsia" w:cstheme="minorBidi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 w:val="0"/>
                <w:sz w:val="24"/>
                <w:szCs w:val="24"/>
              </w:rPr>
              <w:t>Conduct keyword research according to the latest keyword research strategies</w:t>
            </w:r>
          </w:p>
          <w:p w14:paraId="66DD6C24" w14:textId="769B17C2" w:rsidR="003D1B71" w:rsidRPr="005F10F5" w:rsidRDefault="26FAD049" w:rsidP="0E2A067D">
            <w:pPr>
              <w:pStyle w:val="Ttulo2"/>
              <w:rPr>
                <w:rFonts w:asciiTheme="minorHAnsi" w:eastAsiaTheme="minorEastAsia" w:hAnsiTheme="minorHAnsi" w:cstheme="minorBidi"/>
                <w:color w:val="0072C7"/>
                <w:sz w:val="36"/>
                <w:szCs w:val="36"/>
              </w:rPr>
            </w:pPr>
            <w:r w:rsidRPr="0E2A067D">
              <w:rPr>
                <w:rFonts w:asciiTheme="minorHAnsi" w:eastAsiaTheme="minorEastAsia" w:hAnsiTheme="minorHAnsi" w:cstheme="minorBidi"/>
                <w:color w:val="0071C7"/>
                <w:sz w:val="36"/>
                <w:szCs w:val="36"/>
              </w:rPr>
              <w:t>Education</w:t>
            </w:r>
          </w:p>
          <w:p w14:paraId="66D5A99D" w14:textId="2DD8E592" w:rsidR="00A053D5" w:rsidRPr="005F10F5" w:rsidRDefault="00A053D5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74EBDD57" w14:textId="11347250" w:rsidR="00A053D5" w:rsidRPr="005F10F5" w:rsidRDefault="26FAD049" w:rsidP="0E2A067D">
            <w:pPr>
              <w:rPr>
                <w:rFonts w:eastAsiaTheme="minorEastAsia" w:cstheme="minorBidi"/>
                <w:b/>
                <w:bCs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  <w:szCs w:val="24"/>
              </w:rPr>
              <w:t>Bachelor´s Degree (High school) - 2006</w:t>
            </w:r>
          </w:p>
          <w:p w14:paraId="39E5CF36" w14:textId="77777777" w:rsidR="00070769" w:rsidRPr="005F10F5" w:rsidRDefault="00070769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578A8E8C" w14:textId="6CD5AD3C" w:rsidR="003D1B71" w:rsidRPr="006B7856" w:rsidRDefault="26FAD049" w:rsidP="0E2A067D">
            <w:pPr>
              <w:pStyle w:val="SchoolName"/>
              <w:rPr>
                <w:rFonts w:eastAsiaTheme="minorEastAsia" w:cstheme="minorBidi"/>
                <w:sz w:val="24"/>
                <w:szCs w:val="24"/>
                <w:lang w:val="es-CO"/>
              </w:rPr>
            </w:pPr>
            <w:r w:rsidRPr="006B7856">
              <w:rPr>
                <w:rFonts w:eastAsiaTheme="minorEastAsia" w:cstheme="minorBidi"/>
                <w:sz w:val="24"/>
                <w:szCs w:val="24"/>
                <w:lang w:val="es-CO"/>
              </w:rPr>
              <w:t>Cámara de Comercio de Bogotá, Bogotá, Colombia, 20</w:t>
            </w:r>
            <w:r w:rsidR="00B574DD" w:rsidRPr="006B7856">
              <w:rPr>
                <w:rFonts w:eastAsiaTheme="minorEastAsia" w:cstheme="minorBidi"/>
                <w:sz w:val="24"/>
                <w:szCs w:val="24"/>
                <w:lang w:val="es-CO"/>
              </w:rPr>
              <w:t>10</w:t>
            </w:r>
          </w:p>
          <w:p w14:paraId="24461DDB" w14:textId="44856AA4" w:rsidR="00D826EF" w:rsidRPr="005F10F5" w:rsidRDefault="26FAD049" w:rsidP="0E2A067D">
            <w:pPr>
              <w:pStyle w:val="SchoolName"/>
              <w:rPr>
                <w:rFonts w:eastAsiaTheme="minorEastAsia" w:cstheme="minorBidi"/>
                <w:sz w:val="24"/>
                <w:szCs w:val="24"/>
              </w:rPr>
            </w:pPr>
            <w:r w:rsidRPr="0E2A067D">
              <w:rPr>
                <w:rFonts w:eastAsiaTheme="minorEastAsia" w:cstheme="minorBidi"/>
                <w:sz w:val="24"/>
                <w:szCs w:val="24"/>
              </w:rPr>
              <w:t>Digital Marketing Expert</w:t>
            </w:r>
          </w:p>
          <w:p w14:paraId="76B3EDBC" w14:textId="60ED366F" w:rsidR="003D1B71" w:rsidRPr="005F10F5" w:rsidRDefault="26FAD049" w:rsidP="0E2A067D">
            <w:pPr>
              <w:pStyle w:val="Ttulo2"/>
              <w:rPr>
                <w:rFonts w:asciiTheme="minorHAnsi" w:eastAsiaTheme="minorEastAsia" w:hAnsiTheme="minorHAnsi" w:cstheme="minorBidi"/>
                <w:color w:val="0072C7"/>
                <w:sz w:val="36"/>
                <w:szCs w:val="36"/>
              </w:rPr>
            </w:pPr>
            <w:r w:rsidRPr="0E2A067D">
              <w:rPr>
                <w:rFonts w:asciiTheme="minorHAnsi" w:eastAsiaTheme="minorEastAsia" w:hAnsiTheme="minorHAnsi" w:cstheme="minorBidi"/>
                <w:color w:val="0071C7"/>
                <w:sz w:val="36"/>
                <w:szCs w:val="36"/>
              </w:rPr>
              <w:t>Skills</w:t>
            </w:r>
          </w:p>
          <w:p w14:paraId="1479BD8E" w14:textId="77777777" w:rsidR="00070769" w:rsidRPr="005F10F5" w:rsidRDefault="00070769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1C862211" w14:textId="401218FD" w:rsidR="00071C69" w:rsidRPr="005F10F5" w:rsidRDefault="26FAD049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Teamwork</w:t>
            </w:r>
          </w:p>
          <w:p w14:paraId="0228D728" w14:textId="4F513DCC" w:rsidR="00071C69" w:rsidRPr="005F10F5" w:rsidRDefault="26FAD049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Problem Resolution</w:t>
            </w:r>
          </w:p>
          <w:p w14:paraId="78EFF8D2" w14:textId="674F08EC" w:rsidR="00071C69" w:rsidRPr="005F10F5" w:rsidRDefault="26FAD049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Leadership</w:t>
            </w:r>
          </w:p>
          <w:p w14:paraId="3945D2C8" w14:textId="3AD0AE5E" w:rsidR="00071C69" w:rsidRPr="005F10F5" w:rsidRDefault="26FAD049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Training</w:t>
            </w:r>
          </w:p>
          <w:p w14:paraId="05D2F007" w14:textId="35BE74DA" w:rsidR="00071C69" w:rsidRPr="005F10F5" w:rsidRDefault="26FAD049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Social Media</w:t>
            </w:r>
          </w:p>
          <w:p w14:paraId="76F21859" w14:textId="0E79B704" w:rsidR="009F442A" w:rsidRPr="005F10F5" w:rsidRDefault="26FAD049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lastRenderedPageBreak/>
              <w:t>Conflict Management</w:t>
            </w:r>
          </w:p>
          <w:p w14:paraId="5A154210" w14:textId="75F8FDC5" w:rsidR="00071C69" w:rsidRPr="005F10F5" w:rsidRDefault="26FAD049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Emotional Intelligence</w:t>
            </w:r>
          </w:p>
          <w:p w14:paraId="5CCAF4F8" w14:textId="2A74A2F4" w:rsidR="00071C69" w:rsidRPr="005F10F5" w:rsidRDefault="26FAD049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Proactive and good communication skills</w:t>
            </w:r>
          </w:p>
          <w:p w14:paraId="61DEBDC8" w14:textId="2C44EC4A" w:rsidR="00070769" w:rsidRPr="005F10F5" w:rsidRDefault="26FAD049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Special Attention to details</w:t>
            </w:r>
          </w:p>
          <w:p w14:paraId="772E9D12" w14:textId="7EDDEDC7" w:rsidR="00071C69" w:rsidRPr="005F10F5" w:rsidRDefault="26FAD049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Meticulous and organized</w:t>
            </w:r>
          </w:p>
          <w:p w14:paraId="64C57A07" w14:textId="2CF74478" w:rsidR="00071C69" w:rsidRPr="005F10F5" w:rsidRDefault="26FAD049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Adaptable to new trends</w:t>
            </w:r>
          </w:p>
          <w:p w14:paraId="21881296" w14:textId="502F515C" w:rsidR="4915E0B4" w:rsidRPr="005F10F5" w:rsidRDefault="4915E0B4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sz w:val="24"/>
              </w:rPr>
              <w:t>Creative and motivated to grow professionally and personally.</w:t>
            </w:r>
          </w:p>
          <w:p w14:paraId="7356802C" w14:textId="4FAC5FDE" w:rsidR="003D1B71" w:rsidRPr="005F10F5" w:rsidRDefault="26FAD049" w:rsidP="0E2A067D">
            <w:pPr>
              <w:pStyle w:val="Ttulo2"/>
              <w:rPr>
                <w:rFonts w:asciiTheme="minorHAnsi" w:eastAsiaTheme="minorEastAsia" w:hAnsiTheme="minorHAnsi" w:cstheme="minorBidi"/>
                <w:color w:val="0072C7"/>
                <w:szCs w:val="24"/>
              </w:rPr>
            </w:pPr>
            <w:r w:rsidRPr="0E2A067D">
              <w:rPr>
                <w:rFonts w:asciiTheme="minorHAnsi" w:eastAsiaTheme="minorEastAsia" w:hAnsiTheme="minorHAnsi" w:cstheme="minorBidi"/>
                <w:color w:val="0071C7"/>
                <w:szCs w:val="24"/>
              </w:rPr>
              <w:t>Software</w:t>
            </w:r>
          </w:p>
          <w:p w14:paraId="5AE49F65" w14:textId="260E9DEE" w:rsidR="00071C69" w:rsidRPr="005F10F5" w:rsidRDefault="00071C69" w:rsidP="0E2A067D">
            <w:pPr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szCs w:val="24"/>
                <w:lang w:eastAsia="es-CO"/>
              </w:rPr>
            </w:pPr>
          </w:p>
          <w:p w14:paraId="0FC3D3EA" w14:textId="77777777" w:rsidR="00071C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Microsoft Office package</w:t>
            </w:r>
          </w:p>
          <w:p w14:paraId="66A572E6" w14:textId="77777777" w:rsidR="00071C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Google Suite</w:t>
            </w:r>
          </w:p>
          <w:p w14:paraId="7435D8EA" w14:textId="77777777" w:rsidR="00071C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Azana</w:t>
            </w:r>
          </w:p>
          <w:p w14:paraId="50CF7068" w14:textId="77777777" w:rsidR="00071C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Trello</w:t>
            </w:r>
          </w:p>
          <w:p w14:paraId="41183919" w14:textId="77777777" w:rsidR="00071C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CRM Pipedrive</w:t>
            </w:r>
          </w:p>
          <w:p w14:paraId="59533C76" w14:textId="77777777" w:rsidR="00071C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CRM Soho</w:t>
            </w:r>
          </w:p>
          <w:p w14:paraId="69436689" w14:textId="77777777" w:rsidR="00071C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Photoshop</w:t>
            </w:r>
          </w:p>
          <w:p w14:paraId="59C196A5" w14:textId="77777777" w:rsidR="00071C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Illustrator</w:t>
            </w:r>
          </w:p>
          <w:p w14:paraId="72BD21F6" w14:textId="77777777" w:rsidR="00071C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Suit</w:t>
            </w:r>
          </w:p>
          <w:p w14:paraId="3C0EAC4D" w14:textId="0F49A5BC" w:rsidR="000707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Monday</w:t>
            </w:r>
          </w:p>
          <w:p w14:paraId="19F4EC8D" w14:textId="77777777" w:rsidR="00070769" w:rsidRPr="005F10F5" w:rsidRDefault="000707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Analytics</w:t>
            </w:r>
          </w:p>
          <w:p w14:paraId="6423AA3F" w14:textId="77777777" w:rsidR="00070769" w:rsidRPr="005F10F5" w:rsidRDefault="000707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Adsense</w:t>
            </w:r>
          </w:p>
          <w:p w14:paraId="47472899" w14:textId="77777777" w:rsidR="00070769" w:rsidRPr="005F10F5" w:rsidRDefault="000707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Trends</w:t>
            </w:r>
          </w:p>
          <w:p w14:paraId="0FED5D23" w14:textId="77777777" w:rsidR="00070769" w:rsidRPr="005F10F5" w:rsidRDefault="000707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Suggest</w:t>
            </w:r>
          </w:p>
          <w:p w14:paraId="201ABC3E" w14:textId="77777777" w:rsidR="00070769" w:rsidRPr="005F10F5" w:rsidRDefault="000707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Google Ads</w:t>
            </w:r>
          </w:p>
          <w:p w14:paraId="3CB456AA" w14:textId="77777777" w:rsidR="00070769" w:rsidRPr="005F10F5" w:rsidRDefault="000707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Majestic</w:t>
            </w:r>
          </w:p>
          <w:p w14:paraId="6D6D7DD0" w14:textId="77777777" w:rsidR="00070769" w:rsidRPr="005F10F5" w:rsidRDefault="000707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Alexa</w:t>
            </w:r>
          </w:p>
          <w:p w14:paraId="1C808E66" w14:textId="77777777" w:rsidR="00070769" w:rsidRPr="005F10F5" w:rsidRDefault="000707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SEO review Tools</w:t>
            </w:r>
          </w:p>
          <w:p w14:paraId="0AE3A005" w14:textId="77777777" w:rsidR="00070769" w:rsidRPr="005F10F5" w:rsidRDefault="000707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SEM Rush</w:t>
            </w:r>
          </w:p>
          <w:p w14:paraId="597EA5CC" w14:textId="77777777" w:rsidR="00070769" w:rsidRPr="005F10F5" w:rsidRDefault="000707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lastRenderedPageBreak/>
              <w:t>SimilarWeb</w:t>
            </w:r>
          </w:p>
          <w:p w14:paraId="1A04400C" w14:textId="0764CC1F" w:rsidR="00071C69" w:rsidRPr="005F10F5" w:rsidRDefault="000707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Ahrefs</w:t>
            </w:r>
          </w:p>
          <w:p w14:paraId="3019D677" w14:textId="77777777" w:rsidR="00071C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Java</w:t>
            </w:r>
          </w:p>
          <w:p w14:paraId="6A455F5B" w14:textId="77777777" w:rsidR="00071C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HTML / CSS</w:t>
            </w:r>
          </w:p>
          <w:p w14:paraId="32F74EAE" w14:textId="7883EC50" w:rsidR="4915E0B4" w:rsidRPr="005F10F5" w:rsidRDefault="4915E0B4" w:rsidP="0E2A067D">
            <w:pPr>
              <w:pStyle w:val="Prrafodelista"/>
              <w:widowControl/>
              <w:rPr>
                <w:rFonts w:eastAsiaTheme="minorEastAsia" w:cstheme="minorBidi"/>
                <w:i/>
                <w:iCs/>
                <w:color w:val="000000" w:themeColor="text1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 w:themeColor="text1"/>
                <w:sz w:val="24"/>
                <w:lang w:eastAsia="es-CO"/>
              </w:rPr>
              <w:t>Python</w:t>
            </w:r>
          </w:p>
          <w:p w14:paraId="27043D89" w14:textId="4F0F8733" w:rsidR="4915E0B4" w:rsidRPr="005F10F5" w:rsidRDefault="4915E0B4" w:rsidP="0E2A067D">
            <w:pPr>
              <w:pStyle w:val="Prrafodelista"/>
              <w:widowControl/>
              <w:rPr>
                <w:rFonts w:eastAsiaTheme="minorEastAsia" w:cstheme="minorBidi"/>
                <w:i/>
                <w:iCs/>
                <w:color w:val="000000" w:themeColor="text1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 w:themeColor="text1"/>
                <w:sz w:val="24"/>
                <w:lang w:eastAsia="es-CO"/>
              </w:rPr>
              <w:t>SQL</w:t>
            </w:r>
          </w:p>
          <w:p w14:paraId="026814E2" w14:textId="77777777" w:rsidR="00071C69" w:rsidRPr="005F10F5" w:rsidRDefault="00071C69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WordPress</w:t>
            </w:r>
          </w:p>
          <w:p w14:paraId="2FF59CBA" w14:textId="5581FED5" w:rsidR="003B2141" w:rsidRPr="005F10F5" w:rsidRDefault="003B2141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Ab testing</w:t>
            </w:r>
          </w:p>
          <w:p w14:paraId="771A224B" w14:textId="40A28D2F" w:rsidR="003B2141" w:rsidRPr="005F10F5" w:rsidRDefault="003B2141" w:rsidP="0E2A067D">
            <w:pPr>
              <w:pStyle w:val="Prrafodelista"/>
              <w:widowControl/>
              <w:autoSpaceDE/>
              <w:autoSpaceDN/>
              <w:adjustRightInd/>
              <w:rPr>
                <w:rFonts w:eastAsiaTheme="minorEastAsia" w:cstheme="minorBidi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/>
                <w:sz w:val="24"/>
                <w:shd w:val="clear" w:color="auto" w:fill="FFFFFF"/>
                <w:lang w:eastAsia="es-CO"/>
              </w:rPr>
              <w:t>Facebook Bussines</w:t>
            </w:r>
          </w:p>
          <w:p w14:paraId="3E7F0910" w14:textId="42846EF9" w:rsidR="4915E0B4" w:rsidRPr="005F10F5" w:rsidRDefault="4915E0B4" w:rsidP="0E2A067D">
            <w:pPr>
              <w:pStyle w:val="Prrafodelista"/>
              <w:widowControl/>
              <w:rPr>
                <w:rFonts w:eastAsiaTheme="minorEastAsia" w:cstheme="minorBidi"/>
                <w:i/>
                <w:iCs/>
                <w:color w:val="000000" w:themeColor="text1"/>
                <w:sz w:val="24"/>
                <w:lang w:eastAsia="es-CO"/>
              </w:rPr>
            </w:pPr>
            <w:r w:rsidRPr="0E2A067D">
              <w:rPr>
                <w:rFonts w:eastAsiaTheme="minorEastAsia" w:cstheme="minorBidi"/>
                <w:i/>
                <w:iCs/>
                <w:color w:val="000000" w:themeColor="text1"/>
                <w:sz w:val="24"/>
                <w:lang w:eastAsia="es-CO"/>
              </w:rPr>
              <w:t>ChatGPT 3.5 and 4.0</w:t>
            </w:r>
          </w:p>
          <w:p w14:paraId="0C1F8980" w14:textId="76C90F57" w:rsidR="00E0201E" w:rsidRDefault="26FAD049" w:rsidP="0E2A067D">
            <w:pPr>
              <w:pStyle w:val="Ttulo2"/>
              <w:rPr>
                <w:rFonts w:asciiTheme="minorHAnsi" w:eastAsiaTheme="minorEastAsia" w:hAnsiTheme="minorHAnsi" w:cstheme="minorBidi"/>
                <w:sz w:val="36"/>
                <w:szCs w:val="36"/>
              </w:rPr>
            </w:pPr>
            <w:r w:rsidRPr="0E2A067D">
              <w:rPr>
                <w:rFonts w:asciiTheme="minorHAnsi" w:eastAsiaTheme="minorEastAsia" w:hAnsiTheme="minorHAnsi" w:cstheme="minorBidi"/>
                <w:color w:val="0071C7"/>
                <w:sz w:val="36"/>
                <w:szCs w:val="36"/>
              </w:rPr>
              <w:t xml:space="preserve">English level: </w:t>
            </w:r>
            <w:r w:rsidRPr="0E2A067D">
              <w:rPr>
                <w:rFonts w:asciiTheme="minorHAnsi" w:eastAsiaTheme="minorEastAsia" w:hAnsiTheme="minorHAnsi" w:cstheme="minorBidi"/>
                <w:sz w:val="36"/>
                <w:szCs w:val="36"/>
              </w:rPr>
              <w:t>C1</w:t>
            </w:r>
          </w:p>
          <w:p w14:paraId="5893B3B0" w14:textId="4AADE463" w:rsidR="005F10F5" w:rsidRPr="005F10F5" w:rsidRDefault="005F10F5" w:rsidP="0E2A067D">
            <w:pPr>
              <w:pStyle w:val="Ttulo2"/>
              <w:rPr>
                <w:rFonts w:asciiTheme="minorHAnsi" w:eastAsiaTheme="minorEastAsia" w:hAnsiTheme="minorHAnsi" w:cstheme="minorBidi"/>
                <w:color w:val="0071C7"/>
                <w:sz w:val="36"/>
                <w:szCs w:val="36"/>
              </w:rPr>
            </w:pPr>
            <w:r w:rsidRPr="0E2A067D">
              <w:rPr>
                <w:rFonts w:asciiTheme="minorHAnsi" w:eastAsiaTheme="minorEastAsia" w:hAnsiTheme="minorHAnsi" w:cstheme="minorBidi"/>
                <w:color w:val="0071C7"/>
                <w:sz w:val="36"/>
                <w:szCs w:val="36"/>
              </w:rPr>
              <w:t>Reference:</w:t>
            </w:r>
          </w:p>
          <w:p w14:paraId="745C58D1" w14:textId="77777777" w:rsidR="005F10F5" w:rsidRPr="005F10F5" w:rsidRDefault="005F10F5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6FA9ECB6" w14:textId="3918AA07" w:rsidR="5C129379" w:rsidRDefault="5C129379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Name:</w:t>
            </w:r>
            <w:r w:rsidRPr="0E2A067D">
              <w:rPr>
                <w:rFonts w:eastAsiaTheme="minorEastAsia" w:cstheme="minorBidi"/>
                <w:sz w:val="24"/>
              </w:rPr>
              <w:t xml:space="preserve"> Edgar Martinez</w:t>
            </w:r>
          </w:p>
          <w:p w14:paraId="34D072A9" w14:textId="4BD8D853" w:rsidR="5C129379" w:rsidRDefault="5C129379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b/>
                <w:bCs/>
                <w:i/>
                <w:iCs/>
                <w:color w:val="404040" w:themeColor="text1" w:themeTint="BF"/>
                <w:sz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Company:</w:t>
            </w:r>
            <w:r w:rsidRPr="0E2A067D">
              <w:rPr>
                <w:rFonts w:eastAsiaTheme="minorEastAsia" w:cstheme="minorBidi"/>
                <w:sz w:val="24"/>
              </w:rPr>
              <w:t xml:space="preserve"> </w:t>
            </w:r>
            <w:r w:rsidR="404E0554"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>Doxa Talent Colombia</w:t>
            </w:r>
          </w:p>
          <w:p w14:paraId="60783547" w14:textId="5602DE02" w:rsidR="5C129379" w:rsidRDefault="5C129379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Role:</w:t>
            </w:r>
            <w:r w:rsidRPr="0E2A067D">
              <w:rPr>
                <w:rFonts w:eastAsiaTheme="minorEastAsia" w:cstheme="minorBidi"/>
                <w:sz w:val="24"/>
              </w:rPr>
              <w:t xml:space="preserve"> </w:t>
            </w:r>
            <w:r w:rsidR="572114A4" w:rsidRPr="0E2A067D">
              <w:rPr>
                <w:rFonts w:eastAsiaTheme="minorEastAsia" w:cstheme="minorBidi"/>
                <w:sz w:val="24"/>
              </w:rPr>
              <w:t>Team Lead II</w:t>
            </w:r>
          </w:p>
          <w:p w14:paraId="07A870D1" w14:textId="351777D2" w:rsidR="5C129379" w:rsidRDefault="5C129379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Phone Number:</w:t>
            </w:r>
            <w:r w:rsidR="4569977B" w:rsidRPr="0E2A067D">
              <w:rPr>
                <w:rFonts w:eastAsiaTheme="minorEastAsia" w:cstheme="minorBidi"/>
                <w:b/>
                <w:bCs/>
                <w:sz w:val="24"/>
              </w:rPr>
              <w:t xml:space="preserve"> </w:t>
            </w:r>
            <w:r w:rsidR="4569977B" w:rsidRPr="0E2A067D">
              <w:rPr>
                <w:rFonts w:eastAsiaTheme="minorEastAsia" w:cstheme="minorBidi"/>
                <w:sz w:val="24"/>
              </w:rPr>
              <w:t>+57</w:t>
            </w:r>
            <w:r w:rsidRPr="0E2A067D">
              <w:rPr>
                <w:rFonts w:eastAsiaTheme="minorEastAsia" w:cstheme="minorBidi"/>
                <w:sz w:val="24"/>
              </w:rPr>
              <w:t xml:space="preserve"> </w:t>
            </w:r>
            <w:r w:rsidR="14029C7A" w:rsidRPr="0E2A067D">
              <w:rPr>
                <w:rFonts w:eastAsiaTheme="minorEastAsia" w:cstheme="minorBidi"/>
                <w:sz w:val="24"/>
              </w:rPr>
              <w:t>333 2366613</w:t>
            </w:r>
          </w:p>
          <w:p w14:paraId="043FDF17" w14:textId="4BD6DFB3" w:rsidR="5C129379" w:rsidRDefault="5C129379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b/>
                <w:bCs/>
                <w:i/>
                <w:iCs/>
                <w:color w:val="404040" w:themeColor="text1" w:themeTint="BF"/>
                <w:sz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Email:</w:t>
            </w:r>
            <w:r w:rsidRPr="0E2A067D">
              <w:rPr>
                <w:rFonts w:eastAsiaTheme="minorEastAsia" w:cstheme="minorBidi"/>
                <w:sz w:val="24"/>
              </w:rPr>
              <w:t xml:space="preserve"> </w:t>
            </w:r>
            <w:hyperlink r:id="rId12">
              <w:r w:rsidR="0E960D96" w:rsidRPr="0E2A067D">
                <w:rPr>
                  <w:rStyle w:val="Hipervnculo"/>
                  <w:rFonts w:eastAsiaTheme="minorEastAsia" w:cstheme="minorBidi"/>
                  <w:sz w:val="24"/>
                </w:rPr>
                <w:t>edgar.martinez</w:t>
              </w:r>
              <w:r w:rsidRPr="0E2A067D">
                <w:rPr>
                  <w:rStyle w:val="Hipervnculo"/>
                  <w:rFonts w:eastAsiaTheme="minorEastAsia" w:cstheme="minorBidi"/>
                  <w:sz w:val="24"/>
                </w:rPr>
                <w:t>@</w:t>
              </w:r>
              <w:r w:rsidR="70AAA5BC" w:rsidRPr="0E2A067D">
                <w:rPr>
                  <w:rStyle w:val="Hipervnculo"/>
                  <w:rFonts w:eastAsiaTheme="minorEastAsia" w:cstheme="minorBidi"/>
                  <w:sz w:val="24"/>
                </w:rPr>
                <w:t>doxatalent.com</w:t>
              </w:r>
            </w:hyperlink>
          </w:p>
          <w:p w14:paraId="7696D99C" w14:textId="6AE9F4CC" w:rsidR="0E2A067D" w:rsidRDefault="0E2A067D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color w:val="404040" w:themeColor="text1" w:themeTint="BF"/>
                <w:sz w:val="24"/>
              </w:rPr>
            </w:pPr>
          </w:p>
          <w:p w14:paraId="75D930DA" w14:textId="2EC38749" w:rsidR="70AAA5BC" w:rsidRDefault="70AAA5BC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Name:</w:t>
            </w:r>
            <w:r w:rsidRPr="0E2A067D">
              <w:rPr>
                <w:rFonts w:eastAsiaTheme="minorEastAsia" w:cstheme="minorBidi"/>
                <w:sz w:val="24"/>
              </w:rPr>
              <w:t xml:space="preserve"> Ricardo Cueto</w:t>
            </w:r>
          </w:p>
          <w:p w14:paraId="7963C542" w14:textId="4BD8D853" w:rsidR="70AAA5BC" w:rsidRDefault="70AAA5BC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b/>
                <w:bCs/>
                <w:i/>
                <w:iCs/>
                <w:color w:val="404040" w:themeColor="text1" w:themeTint="BF"/>
                <w:sz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Company:</w:t>
            </w:r>
            <w:r w:rsidRPr="0E2A067D">
              <w:rPr>
                <w:rFonts w:eastAsiaTheme="minorEastAsia" w:cstheme="minorBidi"/>
                <w:sz w:val="24"/>
              </w:rPr>
              <w:t xml:space="preserve"> 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>Doxa Talent Colombia</w:t>
            </w:r>
          </w:p>
          <w:p w14:paraId="1AAE2529" w14:textId="5602DE02" w:rsidR="70AAA5BC" w:rsidRDefault="70AAA5BC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Role:</w:t>
            </w:r>
            <w:r w:rsidRPr="0E2A067D">
              <w:rPr>
                <w:rFonts w:eastAsiaTheme="minorEastAsia" w:cstheme="minorBidi"/>
                <w:sz w:val="24"/>
              </w:rPr>
              <w:t xml:space="preserve"> Team Lead II</w:t>
            </w:r>
          </w:p>
          <w:p w14:paraId="2110B181" w14:textId="3DA752A6" w:rsidR="70AAA5BC" w:rsidRDefault="70AAA5BC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 xml:space="preserve">Phone Number: </w:t>
            </w:r>
            <w:r w:rsidRPr="0E2A067D">
              <w:rPr>
                <w:rFonts w:eastAsiaTheme="minorEastAsia" w:cstheme="minorBidi"/>
                <w:sz w:val="24"/>
              </w:rPr>
              <w:t>+57 333</w:t>
            </w:r>
            <w:r w:rsidR="43802766" w:rsidRPr="0E2A067D">
              <w:rPr>
                <w:rFonts w:eastAsiaTheme="minorEastAsia" w:cstheme="minorBidi"/>
                <w:sz w:val="24"/>
              </w:rPr>
              <w:t xml:space="preserve"> </w:t>
            </w:r>
            <w:r w:rsidRPr="0E2A067D">
              <w:rPr>
                <w:rFonts w:eastAsiaTheme="minorEastAsia" w:cstheme="minorBidi"/>
                <w:sz w:val="24"/>
              </w:rPr>
              <w:t>2414188</w:t>
            </w:r>
          </w:p>
          <w:p w14:paraId="1FD8CC8E" w14:textId="4311E04C" w:rsidR="70AAA5BC" w:rsidRDefault="70AAA5BC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b/>
                <w:bCs/>
                <w:i/>
                <w:iCs/>
                <w:color w:val="404040" w:themeColor="text1" w:themeTint="BF"/>
                <w:sz w:val="24"/>
                <w:u w:val="single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Email:</w:t>
            </w:r>
            <w:r w:rsidRPr="0E2A067D">
              <w:rPr>
                <w:rFonts w:eastAsiaTheme="minorEastAsia" w:cstheme="minorBidi"/>
                <w:sz w:val="24"/>
              </w:rPr>
              <w:t xml:space="preserve"> </w:t>
            </w:r>
            <w:r w:rsidR="6DDFEFA8" w:rsidRPr="0E2A067D">
              <w:rPr>
                <w:rFonts w:eastAsiaTheme="minorEastAsia" w:cstheme="minorBidi"/>
                <w:sz w:val="24"/>
              </w:rPr>
              <w:t>ricardo.cueto</w:t>
            </w:r>
            <w:r w:rsidRPr="0E2A067D">
              <w:rPr>
                <w:rFonts w:eastAsiaTheme="minorEastAsia" w:cstheme="minorBidi"/>
                <w:sz w:val="24"/>
              </w:rPr>
              <w:t>@d</w:t>
            </w:r>
            <w:r w:rsidRPr="0E2A067D">
              <w:rPr>
                <w:rFonts w:eastAsiaTheme="minorEastAsia" w:cstheme="minorBidi"/>
                <w:color w:val="404040" w:themeColor="text1" w:themeTint="BF"/>
                <w:sz w:val="24"/>
              </w:rPr>
              <w:t>oxatalent.com</w:t>
            </w:r>
          </w:p>
          <w:p w14:paraId="32C2E32B" w14:textId="03BAD70B" w:rsidR="0E2A067D" w:rsidRDefault="0E2A067D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color w:val="404040" w:themeColor="text1" w:themeTint="BF"/>
                <w:sz w:val="24"/>
              </w:rPr>
            </w:pPr>
          </w:p>
          <w:p w14:paraId="3F6E4934" w14:textId="6F3EF8DE" w:rsidR="0E2A067D" w:rsidRDefault="0E2A067D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12C8BEA8" w14:textId="41F4EACB" w:rsidR="0E2A067D" w:rsidRDefault="0E2A067D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55D4024A" w14:textId="52E0DEDE" w:rsidR="0E2A067D" w:rsidRDefault="0E2A067D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40ADFBB4" w14:textId="0FA0F673" w:rsidR="005F10F5" w:rsidRDefault="007F7296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lastRenderedPageBreak/>
              <w:t>Name:</w:t>
            </w:r>
            <w:r w:rsidRPr="0E2A067D">
              <w:rPr>
                <w:rFonts w:eastAsiaTheme="minorEastAsia" w:cstheme="minorBidi"/>
                <w:sz w:val="24"/>
              </w:rPr>
              <w:t xml:space="preserve"> </w:t>
            </w:r>
            <w:r w:rsidR="005F10F5" w:rsidRPr="0E2A067D">
              <w:rPr>
                <w:rFonts w:eastAsiaTheme="minorEastAsia" w:cstheme="minorBidi"/>
                <w:sz w:val="24"/>
              </w:rPr>
              <w:t>Nicolas Parra</w:t>
            </w:r>
          </w:p>
          <w:p w14:paraId="05FAE496" w14:textId="0ABCBEB4" w:rsidR="005F10F5" w:rsidRDefault="005F10F5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Company:</w:t>
            </w:r>
            <w:r w:rsidRPr="0E2A067D">
              <w:rPr>
                <w:rFonts w:eastAsiaTheme="minorEastAsia" w:cstheme="minorBidi"/>
                <w:sz w:val="24"/>
              </w:rPr>
              <w:t xml:space="preserve"> </w:t>
            </w:r>
            <w:r w:rsidR="007F7296" w:rsidRPr="0E2A067D">
              <w:rPr>
                <w:rFonts w:eastAsiaTheme="minorEastAsia" w:cstheme="minorBidi"/>
                <w:sz w:val="24"/>
              </w:rPr>
              <w:t>Optum</w:t>
            </w:r>
            <w:r w:rsidR="00E0201E" w:rsidRPr="0E2A067D">
              <w:rPr>
                <w:rFonts w:eastAsiaTheme="minorEastAsia" w:cstheme="minorBidi"/>
                <w:sz w:val="24"/>
              </w:rPr>
              <w:t xml:space="preserve"> Colombia</w:t>
            </w:r>
          </w:p>
          <w:p w14:paraId="6BC4C57F" w14:textId="14081C8C" w:rsidR="007F7296" w:rsidRDefault="007F7296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Role:</w:t>
            </w:r>
            <w:r w:rsidRPr="0E2A067D">
              <w:rPr>
                <w:rFonts w:eastAsiaTheme="minorEastAsia" w:cstheme="minorBidi"/>
                <w:sz w:val="24"/>
              </w:rPr>
              <w:t xml:space="preserve"> Deputy Manager</w:t>
            </w:r>
          </w:p>
          <w:p w14:paraId="47E29229" w14:textId="10EC1F5E" w:rsidR="007F7296" w:rsidRDefault="007F7296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Phone Number:</w:t>
            </w:r>
            <w:r w:rsidRPr="0E2A067D">
              <w:rPr>
                <w:rFonts w:eastAsiaTheme="minorEastAsia" w:cstheme="minorBidi"/>
                <w:sz w:val="24"/>
              </w:rPr>
              <w:t xml:space="preserve"> 319 2521820</w:t>
            </w:r>
          </w:p>
          <w:p w14:paraId="2BD4BE19" w14:textId="6E445A32" w:rsidR="007F7296" w:rsidRDefault="007F7296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Email:</w:t>
            </w:r>
            <w:r w:rsidRPr="0E2A067D">
              <w:rPr>
                <w:rFonts w:eastAsiaTheme="minorEastAsia" w:cstheme="minorBidi"/>
                <w:sz w:val="24"/>
              </w:rPr>
              <w:t xml:space="preserve"> </w:t>
            </w:r>
            <w:hyperlink r:id="rId13">
              <w:r w:rsidRPr="0E2A067D">
                <w:rPr>
                  <w:rStyle w:val="Hipervnculo"/>
                  <w:rFonts w:eastAsiaTheme="minorEastAsia" w:cstheme="minorBidi"/>
                  <w:sz w:val="24"/>
                </w:rPr>
                <w:t>nikopc199718@gmail.com</w:t>
              </w:r>
            </w:hyperlink>
          </w:p>
          <w:p w14:paraId="1C2B8655" w14:textId="5C999B42" w:rsidR="007F7296" w:rsidRDefault="007F7296" w:rsidP="0E2A067D">
            <w:pPr>
              <w:ind w:left="720"/>
              <w:rPr>
                <w:rFonts w:eastAsiaTheme="minorEastAsia" w:cstheme="minorBidi"/>
                <w:sz w:val="24"/>
                <w:szCs w:val="24"/>
              </w:rPr>
            </w:pPr>
          </w:p>
          <w:p w14:paraId="387B8F4F" w14:textId="77777777" w:rsidR="00E0201E" w:rsidRDefault="00E0201E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</w:p>
          <w:p w14:paraId="0491C447" w14:textId="41629E49" w:rsidR="00DE0266" w:rsidRDefault="00DE0266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Name:</w:t>
            </w:r>
            <w:r w:rsidRPr="0E2A067D">
              <w:rPr>
                <w:rFonts w:eastAsiaTheme="minorEastAsia" w:cstheme="minorBidi"/>
                <w:sz w:val="24"/>
              </w:rPr>
              <w:t xml:space="preserve"> Luis Simo</w:t>
            </w:r>
          </w:p>
          <w:p w14:paraId="672394C8" w14:textId="70C2EC3B" w:rsidR="00DE0266" w:rsidRPr="007F7296" w:rsidRDefault="00DE0266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Company:</w:t>
            </w:r>
            <w:r w:rsidRPr="0E2A067D">
              <w:rPr>
                <w:rFonts w:eastAsiaTheme="minorEastAsia" w:cstheme="minorBidi"/>
                <w:sz w:val="24"/>
              </w:rPr>
              <w:t xml:space="preserve"> Nexterday</w:t>
            </w:r>
          </w:p>
          <w:p w14:paraId="5B0FB750" w14:textId="2550824D" w:rsidR="00DE0266" w:rsidRDefault="00DE0266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Role:</w:t>
            </w:r>
            <w:r w:rsidRPr="0E2A067D">
              <w:rPr>
                <w:rFonts w:eastAsiaTheme="minorEastAsia" w:cstheme="minorBidi"/>
                <w:sz w:val="24"/>
              </w:rPr>
              <w:t xml:space="preserve"> CEO </w:t>
            </w:r>
          </w:p>
          <w:p w14:paraId="04F85F2B" w14:textId="3B954DA1" w:rsidR="00DE0266" w:rsidRDefault="00DE0266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Phone Number:</w:t>
            </w:r>
            <w:r w:rsidRPr="0E2A067D">
              <w:rPr>
                <w:rFonts w:eastAsiaTheme="minorEastAsia" w:cstheme="minorBidi"/>
                <w:sz w:val="24"/>
              </w:rPr>
              <w:t xml:space="preserve"> 3012857405</w:t>
            </w:r>
          </w:p>
          <w:p w14:paraId="4767A5B3" w14:textId="7E631551" w:rsidR="00DE0266" w:rsidRDefault="00DE0266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Email:</w:t>
            </w:r>
            <w:r w:rsidRPr="0E2A067D">
              <w:rPr>
                <w:rFonts w:eastAsiaTheme="minorEastAsia" w:cstheme="minorBidi"/>
                <w:sz w:val="24"/>
              </w:rPr>
              <w:t xml:space="preserve"> </w:t>
            </w:r>
            <w:hyperlink r:id="rId14">
              <w:r w:rsidR="00E0201E" w:rsidRPr="0E2A067D">
                <w:rPr>
                  <w:rStyle w:val="Hipervnculo"/>
                  <w:rFonts w:eastAsiaTheme="minorEastAsia" w:cstheme="minorBidi"/>
                  <w:sz w:val="24"/>
                </w:rPr>
                <w:t>luis@nexterday.agency</w:t>
              </w:r>
            </w:hyperlink>
          </w:p>
          <w:p w14:paraId="5339E4CC" w14:textId="77777777" w:rsidR="00E0201E" w:rsidRDefault="00E0201E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</w:p>
          <w:p w14:paraId="4194B494" w14:textId="74967FC7" w:rsidR="00DE0266" w:rsidRDefault="00DE0266" w:rsidP="0E2A067D">
            <w:pPr>
              <w:pStyle w:val="Prrafodelista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Name:</w:t>
            </w:r>
            <w:r w:rsidRPr="0E2A067D">
              <w:rPr>
                <w:rFonts w:eastAsiaTheme="minorEastAsia" w:cstheme="minorBidi"/>
                <w:sz w:val="24"/>
              </w:rPr>
              <w:t xml:space="preserve"> Juan Ignacio Martitegui</w:t>
            </w:r>
          </w:p>
          <w:p w14:paraId="00E078CC" w14:textId="3694DCBF" w:rsidR="00DE0266" w:rsidRPr="007F7296" w:rsidRDefault="00DE0266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Company:</w:t>
            </w:r>
            <w:r w:rsidRPr="0E2A067D">
              <w:rPr>
                <w:rFonts w:eastAsiaTheme="minorEastAsia" w:cstheme="minorBidi"/>
                <w:sz w:val="24"/>
              </w:rPr>
              <w:t xml:space="preserve"> Upwork (Virtualianet)</w:t>
            </w:r>
          </w:p>
          <w:p w14:paraId="3E86D438" w14:textId="0E3F297A" w:rsidR="00DE0266" w:rsidRDefault="00DE0266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Role:</w:t>
            </w:r>
            <w:r w:rsidRPr="0E2A067D">
              <w:rPr>
                <w:rFonts w:eastAsiaTheme="minorEastAsia" w:cstheme="minorBidi"/>
                <w:sz w:val="24"/>
              </w:rPr>
              <w:t xml:space="preserve"> Automation Specialist</w:t>
            </w:r>
          </w:p>
          <w:p w14:paraId="55884554" w14:textId="16828EAC" w:rsidR="00DE0266" w:rsidRDefault="00DE0266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Phone Number:</w:t>
            </w:r>
            <w:r w:rsidRPr="0E2A067D">
              <w:rPr>
                <w:rFonts w:eastAsiaTheme="minorEastAsia" w:cstheme="minorBidi"/>
                <w:sz w:val="24"/>
              </w:rPr>
              <w:t xml:space="preserve"> +54 01115-2345-6789</w:t>
            </w:r>
          </w:p>
          <w:p w14:paraId="67D89CC7" w14:textId="32EE2B1D" w:rsidR="00DE0266" w:rsidRDefault="00DE0266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  <w:r w:rsidRPr="0E2A067D">
              <w:rPr>
                <w:rFonts w:eastAsiaTheme="minorEastAsia" w:cstheme="minorBidi"/>
                <w:b/>
                <w:bCs/>
                <w:sz w:val="24"/>
              </w:rPr>
              <w:t>Email:</w:t>
            </w:r>
            <w:r w:rsidRPr="0E2A067D">
              <w:rPr>
                <w:rFonts w:eastAsiaTheme="minorEastAsia" w:cstheme="minorBidi"/>
                <w:sz w:val="24"/>
              </w:rPr>
              <w:t xml:space="preserve"> </w:t>
            </w:r>
            <w:hyperlink r:id="rId15">
              <w:r w:rsidR="00E0201E" w:rsidRPr="0E2A067D">
                <w:rPr>
                  <w:rStyle w:val="Hipervnculo"/>
                  <w:rFonts w:eastAsiaTheme="minorEastAsia" w:cstheme="minorBidi"/>
                  <w:sz w:val="24"/>
                </w:rPr>
                <w:t>juanmartitegui@virtualianet.com</w:t>
              </w:r>
            </w:hyperlink>
          </w:p>
          <w:p w14:paraId="181063C1" w14:textId="77777777" w:rsidR="00E0201E" w:rsidRDefault="00E0201E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4"/>
              </w:rPr>
            </w:pPr>
          </w:p>
          <w:p w14:paraId="4659EECE" w14:textId="77777777" w:rsidR="007F7296" w:rsidRPr="00E0201E" w:rsidRDefault="007F7296" w:rsidP="0E2A067D">
            <w:pPr>
              <w:ind w:left="720" w:hanging="360"/>
              <w:rPr>
                <w:rFonts w:eastAsiaTheme="minorEastAsia" w:cstheme="minorBidi"/>
              </w:rPr>
            </w:pPr>
          </w:p>
          <w:p w14:paraId="43B83075" w14:textId="77777777" w:rsidR="005F10F5" w:rsidRPr="005F10F5" w:rsidRDefault="005F10F5" w:rsidP="0E2A067D">
            <w:pPr>
              <w:pStyle w:val="Prrafodelista"/>
              <w:numPr>
                <w:ilvl w:val="0"/>
                <w:numId w:val="0"/>
              </w:numPr>
              <w:ind w:left="720"/>
              <w:rPr>
                <w:rFonts w:eastAsiaTheme="minorEastAsia" w:cstheme="minorBidi"/>
                <w:sz w:val="22"/>
                <w:szCs w:val="22"/>
              </w:rPr>
            </w:pPr>
          </w:p>
          <w:p w14:paraId="7280F714" w14:textId="77777777" w:rsidR="005F10F5" w:rsidRPr="005F10F5" w:rsidRDefault="005F10F5" w:rsidP="0E2A067D">
            <w:pPr>
              <w:rPr>
                <w:rFonts w:eastAsiaTheme="minorEastAsia" w:cstheme="minorBidi"/>
              </w:rPr>
            </w:pPr>
          </w:p>
          <w:p w14:paraId="2030D935" w14:textId="77777777" w:rsidR="00070769" w:rsidRPr="005F10F5" w:rsidRDefault="00070769" w:rsidP="0E2A067D">
            <w:pPr>
              <w:rPr>
                <w:rFonts w:eastAsiaTheme="minorEastAsia" w:cstheme="minorBidi"/>
              </w:rPr>
            </w:pPr>
          </w:p>
          <w:p w14:paraId="44BA111E" w14:textId="77777777" w:rsidR="00070769" w:rsidRPr="005F10F5" w:rsidRDefault="00070769" w:rsidP="0E2A067D">
            <w:pPr>
              <w:rPr>
                <w:rFonts w:eastAsiaTheme="minorEastAsia" w:cstheme="minorBidi"/>
                <w:sz w:val="24"/>
                <w:szCs w:val="24"/>
              </w:rPr>
            </w:pPr>
          </w:p>
          <w:p w14:paraId="04B7D187" w14:textId="77777777" w:rsidR="00070769" w:rsidRPr="005F10F5" w:rsidRDefault="00070769" w:rsidP="0E2A067D">
            <w:pPr>
              <w:rPr>
                <w:rFonts w:eastAsiaTheme="minorEastAsia" w:cstheme="minorBidi"/>
              </w:rPr>
            </w:pPr>
          </w:p>
          <w:p w14:paraId="34613417" w14:textId="77777777" w:rsidR="00070769" w:rsidRPr="005F10F5" w:rsidRDefault="00070769" w:rsidP="0E2A067D">
            <w:pPr>
              <w:rPr>
                <w:rFonts w:eastAsiaTheme="minorEastAsia" w:cstheme="minorBidi"/>
              </w:rPr>
            </w:pPr>
          </w:p>
          <w:p w14:paraId="08F29760" w14:textId="77777777" w:rsidR="00070769" w:rsidRPr="005F10F5" w:rsidRDefault="00070769" w:rsidP="0E2A067D">
            <w:pPr>
              <w:rPr>
                <w:rFonts w:eastAsiaTheme="minorEastAsia" w:cstheme="minorBidi"/>
              </w:rPr>
            </w:pPr>
          </w:p>
          <w:p w14:paraId="454237AC" w14:textId="77777777" w:rsidR="00070769" w:rsidRPr="005F10F5" w:rsidRDefault="00070769" w:rsidP="0E2A067D">
            <w:pPr>
              <w:rPr>
                <w:rFonts w:eastAsiaTheme="minorEastAsia" w:cstheme="minorBidi"/>
              </w:rPr>
            </w:pPr>
          </w:p>
          <w:p w14:paraId="026DBA53" w14:textId="77777777" w:rsidR="00070769" w:rsidRPr="005F10F5" w:rsidRDefault="00070769" w:rsidP="0E2A067D">
            <w:pPr>
              <w:rPr>
                <w:rFonts w:eastAsiaTheme="minorEastAsia" w:cstheme="minorBidi"/>
              </w:rPr>
            </w:pPr>
          </w:p>
          <w:p w14:paraId="60A69F81" w14:textId="77777777" w:rsidR="00070769" w:rsidRPr="005F10F5" w:rsidRDefault="00070769" w:rsidP="0E2A067D">
            <w:pPr>
              <w:rPr>
                <w:rFonts w:eastAsiaTheme="minorEastAsia" w:cstheme="minorBidi"/>
              </w:rPr>
            </w:pPr>
          </w:p>
          <w:p w14:paraId="4560A6DD" w14:textId="77777777" w:rsidR="00070769" w:rsidRPr="005F10F5" w:rsidRDefault="00070769" w:rsidP="0E2A067D">
            <w:pPr>
              <w:rPr>
                <w:rFonts w:eastAsiaTheme="minorEastAsia" w:cstheme="minorBidi"/>
              </w:rPr>
            </w:pPr>
          </w:p>
          <w:p w14:paraId="79501EF4" w14:textId="77777777" w:rsidR="00070769" w:rsidRPr="005F10F5" w:rsidRDefault="00070769" w:rsidP="0DCB8548">
            <w:pPr>
              <w:rPr>
                <w:rFonts w:ascii="Arial" w:eastAsiaTheme="minorEastAsia" w:hAnsi="Arial" w:cs="Arial"/>
              </w:rPr>
            </w:pPr>
          </w:p>
          <w:p w14:paraId="26FC32DF" w14:textId="27EE3ABD" w:rsidR="00070769" w:rsidRPr="005F10F5" w:rsidRDefault="00070769" w:rsidP="0DCB8548">
            <w:pPr>
              <w:rPr>
                <w:rFonts w:ascii="Arial" w:eastAsiaTheme="minorEastAsia" w:hAnsi="Arial" w:cs="Arial"/>
              </w:rPr>
            </w:pPr>
          </w:p>
        </w:tc>
      </w:tr>
      <w:tr w:rsidR="003D1B71" w:rsidRPr="00F62328" w14:paraId="3B94FA3C" w14:textId="77777777" w:rsidTr="0E2A067D">
        <w:trPr>
          <w:trHeight w:val="1164"/>
        </w:trPr>
        <w:tc>
          <w:tcPr>
            <w:tcW w:w="720" w:type="dxa"/>
          </w:tcPr>
          <w:p w14:paraId="716C509C" w14:textId="7986E9A2" w:rsidR="003D1B71" w:rsidRPr="00F62328" w:rsidRDefault="003D1B71">
            <w:pPr>
              <w:pStyle w:val="Textoindependiente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610" w:type="dxa"/>
            <w:gridSpan w:val="2"/>
          </w:tcPr>
          <w:p w14:paraId="635D652F" w14:textId="77777777" w:rsidR="003D1B71" w:rsidRPr="00F62328" w:rsidRDefault="003D1B71">
            <w:pPr>
              <w:pStyle w:val="Textoindependiente"/>
              <w:kinsoku w:val="0"/>
              <w:overflowPunct w:val="0"/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50" w:type="dxa"/>
            <w:vMerge/>
          </w:tcPr>
          <w:p w14:paraId="10FFA74D" w14:textId="77777777" w:rsidR="003D1B71" w:rsidRPr="00F62328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3AC1E5AD" w14:textId="77777777" w:rsidR="003D1B71" w:rsidRPr="00F62328" w:rsidRDefault="003D1B71" w:rsidP="00222466"/>
        </w:tc>
      </w:tr>
      <w:tr w:rsidR="003D1B71" w:rsidRPr="00A40062" w14:paraId="3C4566A3" w14:textId="77777777" w:rsidTr="0E2A067D">
        <w:trPr>
          <w:trHeight w:val="543"/>
        </w:trPr>
        <w:tc>
          <w:tcPr>
            <w:tcW w:w="720" w:type="dxa"/>
          </w:tcPr>
          <w:p w14:paraId="5D50A836" w14:textId="77777777" w:rsidR="003D1B71" w:rsidRPr="00F62328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A520657" w14:textId="77777777" w:rsidR="003D1B71" w:rsidRPr="00F62328" w:rsidRDefault="003D1B71" w:rsidP="006D79A8">
            <w:pPr>
              <w:pStyle w:val="Information"/>
              <w:jc w:val="center"/>
              <w:rPr>
                <w:rStyle w:val="Textoennegrita"/>
                <w:rFonts w:ascii="Calibri" w:hAnsi="Calibri" w:cs="Calibri"/>
                <w:b w:val="0"/>
                <w:bCs w:val="0"/>
                <w:color w:val="666666"/>
              </w:rPr>
            </w:pPr>
            <w:r w:rsidRPr="00F62328">
              <w:rPr>
                <w:noProof/>
                <w:lang w:val="es-CO" w:eastAsia="es-CO"/>
              </w:rPr>
              <mc:AlternateContent>
                <mc:Choice Requires="wpg">
                  <w:drawing>
                    <wp:inline distT="0" distB="0" distL="0" distR="0" wp14:anchorId="3D995354" wp14:editId="3E1E9914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6="http://schemas.microsoft.com/office/drawing/2014/main" xmlns:a14="http://schemas.microsoft.com/office/drawing/2010/main">
                  <w:pict>
                    <v:group id="Group 21" style="width:26.55pt;height:26.25pt;mso-position-horizontal-relative:char;mso-position-vertical-relative:line" alt="gps icon" coordsize="337185,333375" o:spid="_x0000_s1026" w14:anchorId="7E01C2A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">
                      <v:shape id="Freeform: Shape 142" style="position:absolute;width:337185;height:333375;visibility:visible;mso-wrap-style:square;v-text-anchor:middle" coordsize="2647519,2612594" o:spid="_x0000_s1027" fillcolor="#2c567a [3204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Picture 23" style="position:absolute;left:91440;top:68580;width:151765;height:202565;visibility:visible;mso-wrap-style:square" alt="GPS ico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o:title="GPS icon" r:id="rId17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80" w:type="dxa"/>
            <w:vAlign w:val="center"/>
          </w:tcPr>
          <w:p w14:paraId="3716DD0D" w14:textId="1B05BF30" w:rsidR="003D1B71" w:rsidRPr="006B7856" w:rsidRDefault="4915E0B4" w:rsidP="00380FD1">
            <w:pPr>
              <w:pStyle w:val="Information"/>
              <w:rPr>
                <w:lang w:val="es-CO"/>
              </w:rPr>
            </w:pPr>
            <w:r w:rsidRPr="006B7856">
              <w:rPr>
                <w:lang w:val="es-CO"/>
              </w:rPr>
              <w:t>Calle 17 C # 135-51</w:t>
            </w:r>
          </w:p>
          <w:p w14:paraId="63F6F014" w14:textId="483FC5C0" w:rsidR="003D1B71" w:rsidRPr="006B7856" w:rsidRDefault="4915E0B4" w:rsidP="00380FD1">
            <w:pPr>
              <w:pStyle w:val="Information"/>
              <w:rPr>
                <w:lang w:val="es-CO"/>
              </w:rPr>
            </w:pPr>
            <w:r w:rsidRPr="006B7856">
              <w:rPr>
                <w:lang w:val="es-CO"/>
              </w:rPr>
              <w:t>Bogotá - Distrito Capital</w:t>
            </w:r>
          </w:p>
        </w:tc>
        <w:tc>
          <w:tcPr>
            <w:tcW w:w="250" w:type="dxa"/>
            <w:vMerge/>
          </w:tcPr>
          <w:p w14:paraId="13652581" w14:textId="77777777" w:rsidR="003D1B71" w:rsidRPr="006B7856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CO"/>
              </w:rPr>
            </w:pPr>
          </w:p>
        </w:tc>
        <w:tc>
          <w:tcPr>
            <w:tcW w:w="6607" w:type="dxa"/>
            <w:vMerge/>
          </w:tcPr>
          <w:p w14:paraId="2A5C9178" w14:textId="77777777" w:rsidR="003D1B71" w:rsidRPr="006B7856" w:rsidRDefault="003D1B71" w:rsidP="005801E5">
            <w:pPr>
              <w:pStyle w:val="Ttulo1"/>
              <w:rPr>
                <w:lang w:val="es-CO"/>
              </w:rPr>
            </w:pPr>
          </w:p>
        </w:tc>
      </w:tr>
      <w:tr w:rsidR="003D1B71" w:rsidRPr="00A40062" w14:paraId="1FBE437B" w14:textId="77777777" w:rsidTr="0E2A067D">
        <w:trPr>
          <w:trHeight w:val="183"/>
        </w:trPr>
        <w:tc>
          <w:tcPr>
            <w:tcW w:w="720" w:type="dxa"/>
          </w:tcPr>
          <w:p w14:paraId="4D7F3DFA" w14:textId="77777777" w:rsidR="003D1B71" w:rsidRPr="006B7856" w:rsidRDefault="003D1B71" w:rsidP="00222466">
            <w:pPr>
              <w:pStyle w:val="Sinespaciado"/>
              <w:rPr>
                <w:rFonts w:ascii="Calibri" w:hAnsi="Calibri" w:cs="Calibri"/>
                <w:color w:val="666666"/>
                <w:lang w:val="es-CO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25797398" w14:textId="77777777" w:rsidR="003D1B71" w:rsidRPr="006B7856" w:rsidRDefault="003D1B71" w:rsidP="00222466">
            <w:pPr>
              <w:pStyle w:val="Sinespaciado"/>
              <w:rPr>
                <w:rFonts w:ascii="Calibri" w:hAnsi="Calibri" w:cs="Calibri"/>
                <w:color w:val="666666"/>
                <w:lang w:val="es-CO"/>
              </w:rPr>
            </w:pPr>
          </w:p>
        </w:tc>
        <w:tc>
          <w:tcPr>
            <w:tcW w:w="250" w:type="dxa"/>
            <w:vMerge/>
          </w:tcPr>
          <w:p w14:paraId="3F54448B" w14:textId="77777777" w:rsidR="003D1B71" w:rsidRPr="006B7856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CO"/>
              </w:rPr>
            </w:pPr>
          </w:p>
        </w:tc>
        <w:tc>
          <w:tcPr>
            <w:tcW w:w="6607" w:type="dxa"/>
            <w:vMerge/>
          </w:tcPr>
          <w:p w14:paraId="1ED6566D" w14:textId="77777777" w:rsidR="003D1B71" w:rsidRPr="006B7856" w:rsidRDefault="003D1B71" w:rsidP="005801E5">
            <w:pPr>
              <w:pStyle w:val="Ttulo1"/>
              <w:rPr>
                <w:lang w:val="es-CO"/>
              </w:rPr>
            </w:pPr>
          </w:p>
        </w:tc>
      </w:tr>
      <w:tr w:rsidR="003D1B71" w:rsidRPr="00F62328" w14:paraId="5C25418E" w14:textId="77777777" w:rsidTr="0E2A067D">
        <w:trPr>
          <w:trHeight w:val="624"/>
        </w:trPr>
        <w:tc>
          <w:tcPr>
            <w:tcW w:w="720" w:type="dxa"/>
          </w:tcPr>
          <w:p w14:paraId="612F7BC8" w14:textId="77777777" w:rsidR="003D1B71" w:rsidRPr="006B7856" w:rsidRDefault="003D1B71" w:rsidP="006D79A8">
            <w:pPr>
              <w:pStyle w:val="Information"/>
              <w:jc w:val="center"/>
              <w:rPr>
                <w:noProof/>
                <w:lang w:val="es-CO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5AC8709" w14:textId="77777777" w:rsidR="003D1B71" w:rsidRPr="00F62328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 w:rsidRPr="00F62328">
              <w:rPr>
                <w:noProof/>
                <w:lang w:val="es-CO" w:eastAsia="es-CO"/>
              </w:rPr>
              <mc:AlternateContent>
                <mc:Choice Requires="wpg">
                  <w:drawing>
                    <wp:inline distT="0" distB="0" distL="0" distR="0" wp14:anchorId="36E36CC2" wp14:editId="4DD015CF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6="http://schemas.microsoft.com/office/drawing/2014/main" xmlns:a14="http://schemas.microsoft.com/office/drawing/2010/main">
                  <w:pict>
                    <v:group id="Group 22" style="width:26.6pt;height:26.55pt;mso-position-horizontal-relative:char;mso-position-vertical-relative:line" alt="phone icon" coordsize="337820,337185" o:spid="_x0000_s1026" w14:anchorId="634FD52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E2sODQAAF8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">
                      <v:shape id="Freeform: Shape 162" style="position:absolute;width:337820;height:337185;visibility:visible;mso-wrap-style:square;v-text-anchor:middle" coordsize="2517880,2514600" o:spid="_x0000_s1027" fillcolor="#0072c7 [3205]" stroked="f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style="position:absolute;left:83820;top:83820;width:164465;height:164465;visibility:visible;mso-wrap-style:square" alt="Phone ico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o:title="Phone icon" r:id="rId19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80" w:type="dxa"/>
            <w:vAlign w:val="center"/>
          </w:tcPr>
          <w:p w14:paraId="76C56D3C" w14:textId="30586E81" w:rsidR="003D1B71" w:rsidRPr="00F62328" w:rsidRDefault="7BF5A990" w:rsidP="00380FD1">
            <w:pPr>
              <w:pStyle w:val="Information"/>
            </w:pPr>
            <w:r>
              <w:t>+57 300 6726276</w:t>
            </w:r>
          </w:p>
        </w:tc>
        <w:tc>
          <w:tcPr>
            <w:tcW w:w="250" w:type="dxa"/>
            <w:vMerge/>
          </w:tcPr>
          <w:p w14:paraId="0EFC9880" w14:textId="77777777" w:rsidR="003D1B71" w:rsidRPr="00F62328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0B732A2A" w14:textId="77777777" w:rsidR="003D1B71" w:rsidRPr="00F62328" w:rsidRDefault="003D1B71" w:rsidP="005801E5">
            <w:pPr>
              <w:pStyle w:val="Ttulo1"/>
            </w:pPr>
          </w:p>
        </w:tc>
      </w:tr>
      <w:tr w:rsidR="003D1B71" w:rsidRPr="00F62328" w14:paraId="5F8FD305" w14:textId="77777777" w:rsidTr="0E2A067D">
        <w:trPr>
          <w:trHeight w:val="183"/>
        </w:trPr>
        <w:tc>
          <w:tcPr>
            <w:tcW w:w="720" w:type="dxa"/>
          </w:tcPr>
          <w:p w14:paraId="1C50DC8C" w14:textId="77777777" w:rsidR="003D1B71" w:rsidRPr="00F62328" w:rsidRDefault="003D1B71" w:rsidP="00B6466C">
            <w:pPr>
              <w:pStyle w:val="Sinespaciado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6529B947" w14:textId="77777777" w:rsidR="003D1B71" w:rsidRPr="00F62328" w:rsidRDefault="003D1B71" w:rsidP="00B6466C">
            <w:pPr>
              <w:pStyle w:val="Sinespaciado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50" w:type="dxa"/>
            <w:vMerge/>
          </w:tcPr>
          <w:p w14:paraId="0CB5D182" w14:textId="77777777" w:rsidR="003D1B71" w:rsidRPr="00F62328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36330D3E" w14:textId="77777777" w:rsidR="003D1B71" w:rsidRPr="00F62328" w:rsidRDefault="003D1B71" w:rsidP="005801E5">
            <w:pPr>
              <w:pStyle w:val="Ttulo1"/>
            </w:pPr>
          </w:p>
        </w:tc>
      </w:tr>
      <w:tr w:rsidR="003D1B71" w:rsidRPr="00F62328" w14:paraId="28DCA104" w14:textId="77777777" w:rsidTr="0E2A067D">
        <w:trPr>
          <w:trHeight w:val="633"/>
        </w:trPr>
        <w:tc>
          <w:tcPr>
            <w:tcW w:w="720" w:type="dxa"/>
          </w:tcPr>
          <w:p w14:paraId="2B9F5C4E" w14:textId="77777777" w:rsidR="003D1B71" w:rsidRPr="00F62328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1BA4EEFC" w14:textId="77777777" w:rsidR="003D1B71" w:rsidRPr="00F62328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 w:rsidRPr="00F62328">
              <w:rPr>
                <w:noProof/>
                <w:lang w:val="es-CO" w:eastAsia="es-CO"/>
              </w:rPr>
              <mc:AlternateContent>
                <mc:Choice Requires="wpg">
                  <w:drawing>
                    <wp:inline distT="0" distB="0" distL="0" distR="0" wp14:anchorId="42E17D0B" wp14:editId="5F86D67A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6="http://schemas.microsoft.com/office/drawing/2014/main" xmlns:a14="http://schemas.microsoft.com/office/drawing/2010/main">
                  <w:pict>
                    <v:group id="Group 24" style="width:26.65pt;height:27.25pt;mso-position-horizontal-relative:char;mso-position-vertical-relative:line" alt="email icon" coordsize="338455,346075" o:spid="_x0000_s1026" w14:anchorId="31B842A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GTg1DIAALX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">
                      <v:shape id="Freeform: Shape 273" style="position:absolute;width:338455;height:346075;visibility:visible;mso-wrap-style:square;v-text-anchor:middle" coordsize="2731203,2794134" o:spid="_x0000_s1027" fillcolor="#666 [3207]" stroked="f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style="position:absolute;left:83820;top:91440;width:164465;height:164465;visibility:visible;mso-wrap-style:square" alt="Email ico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o:title="Email icon" r:id="rId21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80" w:type="dxa"/>
            <w:vAlign w:val="center"/>
          </w:tcPr>
          <w:p w14:paraId="2170FA70" w14:textId="3C104D0A" w:rsidR="003D1B71" w:rsidRPr="00F62328" w:rsidRDefault="005C7225" w:rsidP="00380FD1">
            <w:pPr>
              <w:pStyle w:val="Information"/>
            </w:pPr>
            <w:r w:rsidRPr="00F62328">
              <w:t>a</w:t>
            </w:r>
            <w:r w:rsidR="004877EB" w:rsidRPr="00F62328">
              <w:t>lmove55@gmail.com</w:t>
            </w:r>
          </w:p>
        </w:tc>
        <w:tc>
          <w:tcPr>
            <w:tcW w:w="250" w:type="dxa"/>
            <w:vMerge/>
          </w:tcPr>
          <w:p w14:paraId="064459B5" w14:textId="77777777" w:rsidR="003D1B71" w:rsidRPr="00F62328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07321F04" w14:textId="77777777" w:rsidR="003D1B71" w:rsidRPr="00F62328" w:rsidRDefault="003D1B71" w:rsidP="005801E5">
            <w:pPr>
              <w:pStyle w:val="Ttulo1"/>
            </w:pPr>
          </w:p>
        </w:tc>
      </w:tr>
      <w:tr w:rsidR="003D1B71" w:rsidRPr="00F62328" w14:paraId="68179E82" w14:textId="77777777" w:rsidTr="0E2A067D">
        <w:trPr>
          <w:trHeight w:val="174"/>
        </w:trPr>
        <w:tc>
          <w:tcPr>
            <w:tcW w:w="720" w:type="dxa"/>
          </w:tcPr>
          <w:p w14:paraId="3319D1A6" w14:textId="77777777" w:rsidR="003D1B71" w:rsidRPr="00F62328" w:rsidRDefault="003D1B71" w:rsidP="00B6466C">
            <w:pPr>
              <w:pStyle w:val="Sinespaciado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610" w:type="dxa"/>
            <w:gridSpan w:val="2"/>
            <w:vAlign w:val="center"/>
          </w:tcPr>
          <w:p w14:paraId="008C93D1" w14:textId="77777777" w:rsidR="003D1B71" w:rsidRPr="00F62328" w:rsidRDefault="003D1B71" w:rsidP="00B6466C">
            <w:pPr>
              <w:pStyle w:val="Sinespaciado"/>
              <w:rPr>
                <w:rFonts w:ascii="Calibri" w:hAnsi="Calibri" w:cs="Calibri"/>
                <w:color w:val="666666"/>
              </w:rPr>
            </w:pPr>
          </w:p>
        </w:tc>
        <w:tc>
          <w:tcPr>
            <w:tcW w:w="250" w:type="dxa"/>
            <w:vMerge/>
          </w:tcPr>
          <w:p w14:paraId="2C0F697B" w14:textId="77777777" w:rsidR="003D1B71" w:rsidRPr="00F62328" w:rsidRDefault="003D1B71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664E6222" w14:textId="77777777" w:rsidR="003D1B71" w:rsidRPr="00F62328" w:rsidRDefault="003D1B71" w:rsidP="005801E5">
            <w:pPr>
              <w:pStyle w:val="Ttulo1"/>
            </w:pPr>
          </w:p>
        </w:tc>
      </w:tr>
      <w:tr w:rsidR="003D1B71" w:rsidRPr="00F62328" w14:paraId="45E73D8C" w14:textId="77777777" w:rsidTr="0E2A067D">
        <w:trPr>
          <w:trHeight w:val="633"/>
        </w:trPr>
        <w:tc>
          <w:tcPr>
            <w:tcW w:w="720" w:type="dxa"/>
          </w:tcPr>
          <w:p w14:paraId="6D28D5D0" w14:textId="77777777" w:rsidR="003D1B71" w:rsidRPr="00F62328" w:rsidRDefault="003D1B71" w:rsidP="006D79A8">
            <w:pPr>
              <w:pStyle w:val="Information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29F7EAD" w14:textId="77777777" w:rsidR="003D1B71" w:rsidRPr="00F62328" w:rsidRDefault="003D1B71" w:rsidP="006D79A8">
            <w:pPr>
              <w:pStyle w:val="Information"/>
              <w:jc w:val="center"/>
              <w:rPr>
                <w:rFonts w:ascii="Calibri" w:hAnsi="Calibri" w:cs="Calibri"/>
                <w:color w:val="666666"/>
              </w:rPr>
            </w:pPr>
            <w:r w:rsidRPr="00F62328">
              <w:rPr>
                <w:noProof/>
                <w:lang w:val="es-CO" w:eastAsia="es-CO"/>
              </w:rPr>
              <mc:AlternateContent>
                <mc:Choice Requires="wpg">
                  <w:drawing>
                    <wp:inline distT="0" distB="0" distL="0" distR="0" wp14:anchorId="52DEEB19" wp14:editId="4CEE03AF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 xmlns:pic="http://schemas.openxmlformats.org/drawingml/2006/picture" xmlns:a16="http://schemas.microsoft.com/office/drawing/2014/main" xmlns:a14="http://schemas.microsoft.com/office/drawing/2010/main">
                  <w:pict>
                    <v:group id="Group 23" style="width:26.65pt;height:27.25pt;mso-position-horizontal-relative:char;mso-position-vertical-relative:line" alt="website icon" coordsize="338455,346075" o:spid="_x0000_s1026" w14:anchorId="60A965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">
                      <v:shape id="Freeform: Shape 273" style="position:absolute;width:338455;height:346075;visibility:visible;mso-wrap-style:square;v-text-anchor:middle" coordsize="2731203,2794134" o:spid="_x0000_s1027" fillcolor="#0d1d51 [3206]" stroked="f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style="position:absolute;left:83820;top:91440;width:164465;height:164465;visibility:visible;mso-wrap-style:square" alt="website icon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o:title="website icon" r:id="rId23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80" w:type="dxa"/>
            <w:vAlign w:val="center"/>
          </w:tcPr>
          <w:p w14:paraId="4BCBA543" w14:textId="1BAD3818" w:rsidR="003D1B71" w:rsidRPr="00F62328" w:rsidRDefault="004877EB" w:rsidP="00380FD1">
            <w:pPr>
              <w:pStyle w:val="Information"/>
            </w:pPr>
            <w:r w:rsidRPr="00F62328">
              <w:t>https://www.linkedin.com/in/alvaro-monroy-57827482/</w:t>
            </w:r>
          </w:p>
        </w:tc>
        <w:tc>
          <w:tcPr>
            <w:tcW w:w="250" w:type="dxa"/>
            <w:vMerge/>
          </w:tcPr>
          <w:p w14:paraId="5E8FE330" w14:textId="77777777" w:rsidR="003D1B71" w:rsidRPr="00F62328" w:rsidRDefault="003D1B71" w:rsidP="00A14C79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607" w:type="dxa"/>
            <w:vMerge/>
          </w:tcPr>
          <w:p w14:paraId="510B9F33" w14:textId="77777777" w:rsidR="003D1B71" w:rsidRPr="00F62328" w:rsidRDefault="003D1B71" w:rsidP="005801E5">
            <w:pPr>
              <w:pStyle w:val="Ttulo1"/>
            </w:pPr>
          </w:p>
        </w:tc>
      </w:tr>
      <w:tr w:rsidR="003D1B71" w:rsidRPr="00F62328" w14:paraId="47F92CCD" w14:textId="77777777" w:rsidTr="0E2A067D">
        <w:trPr>
          <w:trHeight w:val="2448"/>
        </w:trPr>
        <w:tc>
          <w:tcPr>
            <w:tcW w:w="720" w:type="dxa"/>
          </w:tcPr>
          <w:p w14:paraId="5330EB6A" w14:textId="77777777" w:rsidR="003D1B71" w:rsidRPr="00F62328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610" w:type="dxa"/>
            <w:gridSpan w:val="2"/>
          </w:tcPr>
          <w:p w14:paraId="16C42D42" w14:textId="77777777" w:rsidR="003D1B71" w:rsidRPr="00F62328" w:rsidRDefault="003D1B71" w:rsidP="00222466">
            <w:pPr>
              <w:rPr>
                <w:rFonts w:ascii="Calibri" w:hAnsi="Calibri" w:cs="Calibri"/>
                <w:color w:val="0072C7" w:themeColor="accent2"/>
              </w:rPr>
            </w:pPr>
          </w:p>
        </w:tc>
        <w:tc>
          <w:tcPr>
            <w:tcW w:w="250" w:type="dxa"/>
          </w:tcPr>
          <w:p w14:paraId="7F08F817" w14:textId="77777777" w:rsidR="003D1B71" w:rsidRPr="00F62328" w:rsidRDefault="003D1B71" w:rsidP="0DCB8548">
            <w:pPr>
              <w:rPr>
                <w:rFonts w:eastAsiaTheme="minorEastAsia" w:cstheme="minorBidi"/>
              </w:rPr>
            </w:pPr>
          </w:p>
        </w:tc>
        <w:tc>
          <w:tcPr>
            <w:tcW w:w="6607" w:type="dxa"/>
            <w:vMerge/>
          </w:tcPr>
          <w:p w14:paraId="162296A0" w14:textId="77777777" w:rsidR="003D1B71" w:rsidRPr="00F62328" w:rsidRDefault="003D1B71" w:rsidP="00222466"/>
        </w:tc>
      </w:tr>
    </w:tbl>
    <w:p w14:paraId="2C10E1EB" w14:textId="017494BE" w:rsidR="7BF5A990" w:rsidRDefault="7BF5A990"/>
    <w:p w14:paraId="302B8411" w14:textId="063B97AC" w:rsidR="7BF5A990" w:rsidRDefault="7BF5A990"/>
    <w:p w14:paraId="383CABCF" w14:textId="77777777" w:rsidR="004D1A5D" w:rsidRPr="00F62328" w:rsidRDefault="004D1A5D" w:rsidP="00D826EF">
      <w:pPr>
        <w:pStyle w:val="Textoindependiente"/>
        <w:ind w:left="720"/>
      </w:pPr>
    </w:p>
    <w:sectPr w:rsidR="004D1A5D" w:rsidRPr="00F62328" w:rsidSect="003D1B71">
      <w:headerReference w:type="default" r:id="rId24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1C70E" w14:textId="77777777" w:rsidR="00D20273" w:rsidRDefault="00D20273" w:rsidP="00590471">
      <w:r>
        <w:separator/>
      </w:r>
    </w:p>
  </w:endnote>
  <w:endnote w:type="continuationSeparator" w:id="0">
    <w:p w14:paraId="3B5831FC" w14:textId="77777777" w:rsidR="00D20273" w:rsidRDefault="00D20273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28636" w14:textId="77777777" w:rsidR="00D20273" w:rsidRDefault="00D20273" w:rsidP="00590471">
      <w:r>
        <w:separator/>
      </w:r>
    </w:p>
  </w:footnote>
  <w:footnote w:type="continuationSeparator" w:id="0">
    <w:p w14:paraId="18832DF9" w14:textId="77777777" w:rsidR="00D20273" w:rsidRDefault="00D20273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E98D" w14:textId="77777777" w:rsidR="00590471" w:rsidRDefault="00310F17" w:rsidP="00060042">
    <w:pPr>
      <w:pStyle w:val="Textoindependiente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D08C02B" wp14:editId="43C0ECE4">
              <wp:simplePos x="0" y="0"/>
              <wp:positionH relativeFrom="column">
                <wp:posOffset>-1611630</wp:posOffset>
              </wp:positionH>
              <wp:positionV relativeFrom="paragraph">
                <wp:posOffset>-457200</wp:posOffset>
              </wp:positionV>
              <wp:extent cx="8686478" cy="10547991"/>
              <wp:effectExtent l="0" t="0" r="635" b="571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6478" cy="10547991"/>
                        <a:chOff x="0" y="-228600"/>
                        <a:chExt cx="8686478" cy="1054799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914078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adec="http://schemas.microsoft.com/office/drawing/2017/decorative" xmlns:a16="http://schemas.microsoft.com/office/drawing/2014/main">
          <w:pict>
            <v:group id="Group 26" style="position:absolute;margin-left:-126.9pt;margin-top:-36pt;width:683.95pt;height:830.55pt;z-index:251657216" alt="&quot;&quot;" coordsize="86864,105479" coordorigin=",-2286" o:spid="_x0000_s1026" w14:anchorId="558F6E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">
              <v:group id="Group 14" style="position:absolute;top:1981;width:40640;height:38195" coordsize="40644,4010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style="position:absolute;width:40644;height:40105;rotation:180;flip:x;visibility:visible;mso-wrap-style:square;v-text-anchor:middle" coordsize="2647519,2612594" o:spid="_x0000_s1028" fillcolor="white [3212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>
                  <v:fill type="gradientRadial" color2="#0072c7 [3205]" focus="100%" focussize="" focusposition="1" o:opacity2="24248f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style="position:absolute;left:2909;top:4364;width:32264;height:31839;visibility:visible;mso-wrap-style:square;v-text-anchor:middle" coordsize="2647519,2612594" o:spid="_x0000_s1029" fillcolor="#2c567a [3204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style="position:absolute;left:9140;top:-2286;width:77724;height:2624;visibility:visible;mso-wrap-style:square;v-text-anchor:middle" o:spid="_x0000_s1030" fillcolor="#2c567a [3204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/>
              <v:group id="Group 12" style="position:absolute;left:27203;top:7696;width:59464;height:95497" coordsize="48666,78166" coordorigin="-26637,-52836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style="position:absolute;left:-27;top:5584;width:22055;height:19745;rotation:180;flip:x y;visibility:visible;mso-wrap-style:square;v-text-anchor:middle" coordsize="2647519,2612594" o:spid="_x0000_s1032" fillcolor="#2c567a [3204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>
                  <v:fill type="gradientRadial" opacity="11796f" color2="#0072c7 [3205]" focus="100%" focussize="" focusposition="1" o:opacity2="13107f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style="position:absolute;left:3918;top:8849;width:16843;height:15090;rotation:180;visibility:visible;mso-wrap-style:square;v-text-anchor:middle" coordsize="2647519,2612594" o:spid="_x0000_s1033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style="position:absolute;left:12053;top:5196;width:7689;height:7590;rotation:180;flip:x y;visibility:visible;mso-wrap-style:square;v-text-anchor:middle" coordsize="2647519,2612594" o:spid="_x0000_s1034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style="position:absolute;left:-2182;top:13957;width:4497;height:4440;rotation:180;flip:x y;visibility:visible;mso-wrap-style:square;v-text-anchor:middle" coordsize="2647519,2612594" o:spid="_x0000_s1035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style="position:absolute;left:-26637;top:-52836;width:4498;height:4439;rotation:180;flip:x y;visibility:visible;mso-wrap-style:square;v-text-anchor:middle" coordsize="2647519,2612594" o:spid="_x0000_s1036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style="position:absolute;left:5966;top:4616;width:2809;height:2773;rotation:180;flip:x y;visibility:visible;mso-wrap-style:square;v-text-anchor:middle" coordsize="2647519,2612594" o:spid="_x0000_s1037" fillcolor="#0072c7 [3205]" stroked="f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3E0144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2" w15:restartNumberingAfterBreak="0">
    <w:nsid w:val="0585643F"/>
    <w:multiLevelType w:val="hybridMultilevel"/>
    <w:tmpl w:val="477485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93730"/>
    <w:multiLevelType w:val="hybridMultilevel"/>
    <w:tmpl w:val="AFB8A3B4"/>
    <w:lvl w:ilvl="0" w:tplc="CA780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7C42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68C5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FCD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D6F9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F47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1C1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E1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CB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F256CC"/>
    <w:multiLevelType w:val="hybridMultilevel"/>
    <w:tmpl w:val="1B70E5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A555F"/>
    <w:multiLevelType w:val="hybridMultilevel"/>
    <w:tmpl w:val="A0E4FA5E"/>
    <w:lvl w:ilvl="0" w:tplc="B6E4D4AE">
      <w:start w:val="20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A09E3"/>
    <w:multiLevelType w:val="hybridMultilevel"/>
    <w:tmpl w:val="015A36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D217F"/>
    <w:multiLevelType w:val="hybridMultilevel"/>
    <w:tmpl w:val="6D98C3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0073F"/>
    <w:multiLevelType w:val="hybridMultilevel"/>
    <w:tmpl w:val="3DE83B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F5C2F"/>
    <w:multiLevelType w:val="hybridMultilevel"/>
    <w:tmpl w:val="9B208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305F8"/>
    <w:multiLevelType w:val="hybridMultilevel"/>
    <w:tmpl w:val="74F688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4E3AA3"/>
    <w:multiLevelType w:val="hybridMultilevel"/>
    <w:tmpl w:val="CA98A318"/>
    <w:lvl w:ilvl="0" w:tplc="80001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974B5B"/>
    <w:multiLevelType w:val="hybridMultilevel"/>
    <w:tmpl w:val="2BEEB2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A70B7"/>
    <w:multiLevelType w:val="hybridMultilevel"/>
    <w:tmpl w:val="C1347DC6"/>
    <w:lvl w:ilvl="0" w:tplc="240A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15" w15:restartNumberingAfterBreak="0">
    <w:nsid w:val="3A837F95"/>
    <w:multiLevelType w:val="hybridMultilevel"/>
    <w:tmpl w:val="AC26A24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0B105C0"/>
    <w:multiLevelType w:val="hybridMultilevel"/>
    <w:tmpl w:val="C31C8A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5D1B64"/>
    <w:multiLevelType w:val="hybridMultilevel"/>
    <w:tmpl w:val="36769A9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2D76658"/>
    <w:multiLevelType w:val="hybridMultilevel"/>
    <w:tmpl w:val="9014B5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562246"/>
    <w:multiLevelType w:val="hybridMultilevel"/>
    <w:tmpl w:val="BD10975E"/>
    <w:lvl w:ilvl="0" w:tplc="5BB22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B0D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204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D86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683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44E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92A8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E69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60B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2507B"/>
    <w:multiLevelType w:val="hybridMultilevel"/>
    <w:tmpl w:val="1DE68252"/>
    <w:lvl w:ilvl="0" w:tplc="1B223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A87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0A0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80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AEA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86B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00F2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A4B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8639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B4363E"/>
    <w:multiLevelType w:val="hybridMultilevel"/>
    <w:tmpl w:val="B192E1D0"/>
    <w:lvl w:ilvl="0" w:tplc="4028B4CE">
      <w:start w:val="20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066EE1"/>
    <w:multiLevelType w:val="hybridMultilevel"/>
    <w:tmpl w:val="DE5640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B31E2E"/>
    <w:multiLevelType w:val="hybridMultilevel"/>
    <w:tmpl w:val="E556A258"/>
    <w:lvl w:ilvl="0" w:tplc="65EEF12C">
      <w:start w:val="201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CA4121"/>
    <w:multiLevelType w:val="hybridMultilevel"/>
    <w:tmpl w:val="9ABCA2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1D2F9F"/>
    <w:multiLevelType w:val="hybridMultilevel"/>
    <w:tmpl w:val="5F1065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0174AA"/>
    <w:multiLevelType w:val="hybridMultilevel"/>
    <w:tmpl w:val="BCDCD3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A5DDC43"/>
    <w:multiLevelType w:val="hybridMultilevel"/>
    <w:tmpl w:val="1B04D644"/>
    <w:lvl w:ilvl="0" w:tplc="8B76AF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AC0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B83A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B08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EB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3EA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5E9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0D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464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797A5A"/>
    <w:multiLevelType w:val="hybridMultilevel"/>
    <w:tmpl w:val="6708FB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F3EB6"/>
    <w:multiLevelType w:val="multilevel"/>
    <w:tmpl w:val="3D26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C46B6"/>
    <w:multiLevelType w:val="hybridMultilevel"/>
    <w:tmpl w:val="DC428E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760291"/>
    <w:multiLevelType w:val="hybridMultilevel"/>
    <w:tmpl w:val="72209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C47909"/>
    <w:multiLevelType w:val="hybridMultilevel"/>
    <w:tmpl w:val="43602A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B07D0D"/>
    <w:multiLevelType w:val="hybridMultilevel"/>
    <w:tmpl w:val="CC3EE11C"/>
    <w:lvl w:ilvl="0" w:tplc="A6FA5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0E65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484B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62F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07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E78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ED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EF8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8454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882C76"/>
    <w:multiLevelType w:val="hybridMultilevel"/>
    <w:tmpl w:val="DCE02670"/>
    <w:lvl w:ilvl="0" w:tplc="240A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num w:numId="1" w16cid:durableId="1906256150">
    <w:abstractNumId w:val="33"/>
  </w:num>
  <w:num w:numId="2" w16cid:durableId="828061859">
    <w:abstractNumId w:val="27"/>
  </w:num>
  <w:num w:numId="3" w16cid:durableId="942879814">
    <w:abstractNumId w:val="19"/>
  </w:num>
  <w:num w:numId="4" w16cid:durableId="2129427146">
    <w:abstractNumId w:val="3"/>
  </w:num>
  <w:num w:numId="5" w16cid:durableId="1678734001">
    <w:abstractNumId w:val="20"/>
  </w:num>
  <w:num w:numId="6" w16cid:durableId="1682001205">
    <w:abstractNumId w:val="1"/>
  </w:num>
  <w:num w:numId="7" w16cid:durableId="285358270">
    <w:abstractNumId w:val="5"/>
  </w:num>
  <w:num w:numId="8" w16cid:durableId="1340036377">
    <w:abstractNumId w:val="0"/>
  </w:num>
  <w:num w:numId="9" w16cid:durableId="593514038">
    <w:abstractNumId w:val="9"/>
  </w:num>
  <w:num w:numId="10" w16cid:durableId="186716743">
    <w:abstractNumId w:val="16"/>
  </w:num>
  <w:num w:numId="11" w16cid:durableId="1861778081">
    <w:abstractNumId w:val="28"/>
  </w:num>
  <w:num w:numId="12" w16cid:durableId="671446099">
    <w:abstractNumId w:val="13"/>
  </w:num>
  <w:num w:numId="13" w16cid:durableId="1878424595">
    <w:abstractNumId w:val="30"/>
  </w:num>
  <w:num w:numId="14" w16cid:durableId="1407721555">
    <w:abstractNumId w:val="12"/>
  </w:num>
  <w:num w:numId="15" w16cid:durableId="180780728">
    <w:abstractNumId w:val="23"/>
  </w:num>
  <w:num w:numId="16" w16cid:durableId="401368207">
    <w:abstractNumId w:val="6"/>
  </w:num>
  <w:num w:numId="17" w16cid:durableId="2042708394">
    <w:abstractNumId w:val="21"/>
  </w:num>
  <w:num w:numId="18" w16cid:durableId="1575237665">
    <w:abstractNumId w:val="34"/>
  </w:num>
  <w:num w:numId="19" w16cid:durableId="314527646">
    <w:abstractNumId w:val="14"/>
  </w:num>
  <w:num w:numId="20" w16cid:durableId="618921992">
    <w:abstractNumId w:val="32"/>
  </w:num>
  <w:num w:numId="21" w16cid:durableId="419182336">
    <w:abstractNumId w:val="22"/>
  </w:num>
  <w:num w:numId="22" w16cid:durableId="1126661360">
    <w:abstractNumId w:val="26"/>
  </w:num>
  <w:num w:numId="23" w16cid:durableId="939800950">
    <w:abstractNumId w:val="11"/>
  </w:num>
  <w:num w:numId="24" w16cid:durableId="140587815">
    <w:abstractNumId w:val="10"/>
  </w:num>
  <w:num w:numId="25" w16cid:durableId="696582235">
    <w:abstractNumId w:val="17"/>
  </w:num>
  <w:num w:numId="26" w16cid:durableId="305663907">
    <w:abstractNumId w:val="7"/>
  </w:num>
  <w:num w:numId="27" w16cid:durableId="1958369114">
    <w:abstractNumId w:val="25"/>
  </w:num>
  <w:num w:numId="28" w16cid:durableId="679310197">
    <w:abstractNumId w:val="4"/>
  </w:num>
  <w:num w:numId="29" w16cid:durableId="881480851">
    <w:abstractNumId w:val="24"/>
  </w:num>
  <w:num w:numId="30" w16cid:durableId="1377697914">
    <w:abstractNumId w:val="2"/>
  </w:num>
  <w:num w:numId="31" w16cid:durableId="1646934393">
    <w:abstractNumId w:val="8"/>
  </w:num>
  <w:num w:numId="32" w16cid:durableId="2111509653">
    <w:abstractNumId w:val="29"/>
  </w:num>
  <w:num w:numId="33" w16cid:durableId="815486829">
    <w:abstractNumId w:val="15"/>
  </w:num>
  <w:num w:numId="34" w16cid:durableId="196695967">
    <w:abstractNumId w:val="18"/>
  </w:num>
  <w:num w:numId="35" w16cid:durableId="2824682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7EB"/>
    <w:rsid w:val="0001634C"/>
    <w:rsid w:val="00060042"/>
    <w:rsid w:val="00070769"/>
    <w:rsid w:val="00071C69"/>
    <w:rsid w:val="0008685D"/>
    <w:rsid w:val="00090860"/>
    <w:rsid w:val="000B2971"/>
    <w:rsid w:val="00112FD7"/>
    <w:rsid w:val="00150ABD"/>
    <w:rsid w:val="001521D2"/>
    <w:rsid w:val="0017225C"/>
    <w:rsid w:val="00190E66"/>
    <w:rsid w:val="001946FC"/>
    <w:rsid w:val="001A3FF7"/>
    <w:rsid w:val="001F1142"/>
    <w:rsid w:val="0021270C"/>
    <w:rsid w:val="00221D65"/>
    <w:rsid w:val="00222466"/>
    <w:rsid w:val="0024753C"/>
    <w:rsid w:val="00276026"/>
    <w:rsid w:val="002B4549"/>
    <w:rsid w:val="002F2C39"/>
    <w:rsid w:val="002F798F"/>
    <w:rsid w:val="00310F17"/>
    <w:rsid w:val="00314C67"/>
    <w:rsid w:val="00322A46"/>
    <w:rsid w:val="003278FD"/>
    <w:rsid w:val="003326CB"/>
    <w:rsid w:val="00353B60"/>
    <w:rsid w:val="00366F29"/>
    <w:rsid w:val="00370F61"/>
    <w:rsid w:val="00376291"/>
    <w:rsid w:val="00380FD1"/>
    <w:rsid w:val="00383D02"/>
    <w:rsid w:val="00385DE7"/>
    <w:rsid w:val="003B2141"/>
    <w:rsid w:val="003D1B71"/>
    <w:rsid w:val="004877EB"/>
    <w:rsid w:val="00492773"/>
    <w:rsid w:val="004A381C"/>
    <w:rsid w:val="004B2392"/>
    <w:rsid w:val="004D1A5D"/>
    <w:rsid w:val="004E158A"/>
    <w:rsid w:val="004F76DF"/>
    <w:rsid w:val="005277D5"/>
    <w:rsid w:val="00563AA2"/>
    <w:rsid w:val="00565C77"/>
    <w:rsid w:val="0056708E"/>
    <w:rsid w:val="005801E5"/>
    <w:rsid w:val="00590471"/>
    <w:rsid w:val="005C7225"/>
    <w:rsid w:val="005D01FA"/>
    <w:rsid w:val="005F10F5"/>
    <w:rsid w:val="005F6991"/>
    <w:rsid w:val="00630E4E"/>
    <w:rsid w:val="006319E9"/>
    <w:rsid w:val="00653E17"/>
    <w:rsid w:val="006A08E8"/>
    <w:rsid w:val="006B7856"/>
    <w:rsid w:val="006C266E"/>
    <w:rsid w:val="006D79A8"/>
    <w:rsid w:val="007106D9"/>
    <w:rsid w:val="0072353B"/>
    <w:rsid w:val="007575B6"/>
    <w:rsid w:val="00776B05"/>
    <w:rsid w:val="007B3C81"/>
    <w:rsid w:val="007C24DA"/>
    <w:rsid w:val="007D67CA"/>
    <w:rsid w:val="007E668F"/>
    <w:rsid w:val="007F5B63"/>
    <w:rsid w:val="007F7296"/>
    <w:rsid w:val="00803A0A"/>
    <w:rsid w:val="00834C59"/>
    <w:rsid w:val="00846CB9"/>
    <w:rsid w:val="008566AA"/>
    <w:rsid w:val="008A1E6E"/>
    <w:rsid w:val="008C024F"/>
    <w:rsid w:val="008C2CFC"/>
    <w:rsid w:val="00912DC8"/>
    <w:rsid w:val="009475DC"/>
    <w:rsid w:val="00967B93"/>
    <w:rsid w:val="00991193"/>
    <w:rsid w:val="009D090F"/>
    <w:rsid w:val="009D65E8"/>
    <w:rsid w:val="009F442A"/>
    <w:rsid w:val="009F6DB4"/>
    <w:rsid w:val="00A053D5"/>
    <w:rsid w:val="00A15685"/>
    <w:rsid w:val="00A254FA"/>
    <w:rsid w:val="00A31464"/>
    <w:rsid w:val="00A31B16"/>
    <w:rsid w:val="00A33613"/>
    <w:rsid w:val="00A40062"/>
    <w:rsid w:val="00A41C8B"/>
    <w:rsid w:val="00A47A8D"/>
    <w:rsid w:val="00A7434D"/>
    <w:rsid w:val="00A77F3E"/>
    <w:rsid w:val="00AA605A"/>
    <w:rsid w:val="00AB796D"/>
    <w:rsid w:val="00AC6C7E"/>
    <w:rsid w:val="00AF7B1D"/>
    <w:rsid w:val="00B00C76"/>
    <w:rsid w:val="00B3001C"/>
    <w:rsid w:val="00B4158A"/>
    <w:rsid w:val="00B574DD"/>
    <w:rsid w:val="00B6466C"/>
    <w:rsid w:val="00B74984"/>
    <w:rsid w:val="00BB06E1"/>
    <w:rsid w:val="00BB1B5D"/>
    <w:rsid w:val="00BC22C7"/>
    <w:rsid w:val="00BD195A"/>
    <w:rsid w:val="00BD5F02"/>
    <w:rsid w:val="00C02925"/>
    <w:rsid w:val="00C07240"/>
    <w:rsid w:val="00C14078"/>
    <w:rsid w:val="00C82D28"/>
    <w:rsid w:val="00CB138C"/>
    <w:rsid w:val="00CD235F"/>
    <w:rsid w:val="00CE1E3D"/>
    <w:rsid w:val="00CE2C23"/>
    <w:rsid w:val="00CF7D16"/>
    <w:rsid w:val="00D0261D"/>
    <w:rsid w:val="00D053FA"/>
    <w:rsid w:val="00D20273"/>
    <w:rsid w:val="00D826EF"/>
    <w:rsid w:val="00DA2FA4"/>
    <w:rsid w:val="00DA7751"/>
    <w:rsid w:val="00DC3F0A"/>
    <w:rsid w:val="00DE0266"/>
    <w:rsid w:val="00DF6654"/>
    <w:rsid w:val="00E0201E"/>
    <w:rsid w:val="00E106FE"/>
    <w:rsid w:val="00E26AED"/>
    <w:rsid w:val="00E73AB8"/>
    <w:rsid w:val="00E73F54"/>
    <w:rsid w:val="00E761C1"/>
    <w:rsid w:val="00E90A60"/>
    <w:rsid w:val="00ED47F7"/>
    <w:rsid w:val="00EE7E09"/>
    <w:rsid w:val="00F0223C"/>
    <w:rsid w:val="00F3235D"/>
    <w:rsid w:val="00F32393"/>
    <w:rsid w:val="00F365CE"/>
    <w:rsid w:val="00F62328"/>
    <w:rsid w:val="00F72173"/>
    <w:rsid w:val="00F73684"/>
    <w:rsid w:val="00F878BD"/>
    <w:rsid w:val="00FE7401"/>
    <w:rsid w:val="05E210A8"/>
    <w:rsid w:val="06C758BE"/>
    <w:rsid w:val="06D37D4B"/>
    <w:rsid w:val="07006211"/>
    <w:rsid w:val="0738E1A9"/>
    <w:rsid w:val="0751B6CD"/>
    <w:rsid w:val="07E2BE3C"/>
    <w:rsid w:val="0B1AF1A4"/>
    <w:rsid w:val="0D8B364E"/>
    <w:rsid w:val="0DCB8548"/>
    <w:rsid w:val="0E2A067D"/>
    <w:rsid w:val="0E960D96"/>
    <w:rsid w:val="10AA51C7"/>
    <w:rsid w:val="124B48E4"/>
    <w:rsid w:val="12F948AD"/>
    <w:rsid w:val="13F6740B"/>
    <w:rsid w:val="1401A335"/>
    <w:rsid w:val="14029C7A"/>
    <w:rsid w:val="17AB2D3A"/>
    <w:rsid w:val="1BC1E329"/>
    <w:rsid w:val="1FE63BD4"/>
    <w:rsid w:val="249E0F73"/>
    <w:rsid w:val="2510967A"/>
    <w:rsid w:val="26FAD049"/>
    <w:rsid w:val="2803E94C"/>
    <w:rsid w:val="28267B3D"/>
    <w:rsid w:val="2CD874B5"/>
    <w:rsid w:val="2D71378C"/>
    <w:rsid w:val="2EA6978E"/>
    <w:rsid w:val="30DCD16D"/>
    <w:rsid w:val="30E7CE81"/>
    <w:rsid w:val="31A55B57"/>
    <w:rsid w:val="3258B7D8"/>
    <w:rsid w:val="354E6395"/>
    <w:rsid w:val="36489073"/>
    <w:rsid w:val="3756C760"/>
    <w:rsid w:val="382623E1"/>
    <w:rsid w:val="38DD1801"/>
    <w:rsid w:val="3AFFE8C9"/>
    <w:rsid w:val="3B6466B7"/>
    <w:rsid w:val="3BC765F5"/>
    <w:rsid w:val="3C662174"/>
    <w:rsid w:val="3DA5E0F1"/>
    <w:rsid w:val="404E0554"/>
    <w:rsid w:val="41589E46"/>
    <w:rsid w:val="42D1D70F"/>
    <w:rsid w:val="43339124"/>
    <w:rsid w:val="43802766"/>
    <w:rsid w:val="43B2B56D"/>
    <w:rsid w:val="449796B1"/>
    <w:rsid w:val="4526C0D0"/>
    <w:rsid w:val="4569977B"/>
    <w:rsid w:val="45E3DCA3"/>
    <w:rsid w:val="45F860BE"/>
    <w:rsid w:val="464C82A4"/>
    <w:rsid w:val="4915E0B4"/>
    <w:rsid w:val="49521DBF"/>
    <w:rsid w:val="4C17BC64"/>
    <w:rsid w:val="4CC8E977"/>
    <w:rsid w:val="4D831899"/>
    <w:rsid w:val="4F90BE97"/>
    <w:rsid w:val="537D302A"/>
    <w:rsid w:val="54470BB9"/>
    <w:rsid w:val="558A4557"/>
    <w:rsid w:val="566F1D1A"/>
    <w:rsid w:val="572114A4"/>
    <w:rsid w:val="5B6FFF49"/>
    <w:rsid w:val="5C129379"/>
    <w:rsid w:val="5E6C75D9"/>
    <w:rsid w:val="61AC01C4"/>
    <w:rsid w:val="66475701"/>
    <w:rsid w:val="69897496"/>
    <w:rsid w:val="6B1033F1"/>
    <w:rsid w:val="6B19ED96"/>
    <w:rsid w:val="6B7F3EE9"/>
    <w:rsid w:val="6DDFEFA8"/>
    <w:rsid w:val="70AAA5BC"/>
    <w:rsid w:val="72627873"/>
    <w:rsid w:val="750BFA4E"/>
    <w:rsid w:val="7635BAD5"/>
    <w:rsid w:val="777B9FFD"/>
    <w:rsid w:val="78F93995"/>
    <w:rsid w:val="7BF5A990"/>
    <w:rsid w:val="7D774006"/>
    <w:rsid w:val="7EE595BD"/>
    <w:rsid w:val="7F69FC17"/>
    <w:rsid w:val="7F98F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B7976B"/>
  <w14:defaultImageDpi w14:val="96"/>
  <w15:docId w15:val="{D6063843-73C9-46C5-A662-DAF04B57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380FD1"/>
    <w:pPr>
      <w:widowControl w:val="0"/>
      <w:autoSpaceDE w:val="0"/>
      <w:autoSpaceDN w:val="0"/>
      <w:adjustRightInd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rsid w:val="00AC6C7E"/>
    <w:pPr>
      <w:kinsoku w:val="0"/>
      <w:overflowPunct w:val="0"/>
      <w:spacing w:before="360" w:after="120"/>
      <w:outlineLvl w:val="1"/>
    </w:pPr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62A3C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F0223C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EE7E09"/>
    <w:rPr>
      <w:rFonts w:asciiTheme="minorHAnsi" w:hAnsiTheme="minorHAnsi" w:cs="Georgia"/>
    </w:rPr>
  </w:style>
  <w:style w:type="character" w:customStyle="1" w:styleId="Ttulo1Car">
    <w:name w:val="Título 1 Car"/>
    <w:basedOn w:val="Fuentedeprrafopredeter"/>
    <w:link w:val="Ttulo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Prrafodelista">
    <w:name w:val="List Paragraph"/>
    <w:basedOn w:val="Textoindependiente"/>
    <w:uiPriority w:val="1"/>
    <w:semiHidden/>
    <w:qFormat/>
    <w:rsid w:val="00F0223C"/>
    <w:pPr>
      <w:numPr>
        <w:numId w:val="7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aconcuadrcula">
    <w:name w:val="Table Grid"/>
    <w:basedOn w:val="Tabla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Textoindependiente"/>
    <w:next w:val="Normal"/>
    <w:link w:val="TtuloC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310F17"/>
    <w:rPr>
      <w:rFonts w:asciiTheme="majorHAnsi" w:hAnsiTheme="majorHAnsi" w:cs="Georgia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Textoindependiente"/>
    <w:uiPriority w:val="1"/>
    <w:qFormat/>
    <w:rsid w:val="00380FD1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Textoindependiente"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Textoennegrita">
    <w:name w:val="Strong"/>
    <w:basedOn w:val="Fuentedeprrafopredeter"/>
    <w:uiPriority w:val="22"/>
    <w:semiHidden/>
    <w:qFormat/>
    <w:rsid w:val="00F0223C"/>
    <w:rPr>
      <w:b/>
      <w:bCs/>
      <w:color w:val="666666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222466"/>
    <w:rPr>
      <w:color w:val="808080"/>
    </w:rPr>
  </w:style>
  <w:style w:type="paragraph" w:styleId="Fecha">
    <w:name w:val="Date"/>
    <w:basedOn w:val="Normal"/>
    <w:next w:val="Normal"/>
    <w:link w:val="FechaCar"/>
    <w:uiPriority w:val="99"/>
    <w:rsid w:val="00222466"/>
    <w:pPr>
      <w:spacing w:line="480" w:lineRule="auto"/>
    </w:pPr>
  </w:style>
  <w:style w:type="character" w:customStyle="1" w:styleId="FechaCar">
    <w:name w:val="Fecha Car"/>
    <w:basedOn w:val="Fuentedeprrafopredeter"/>
    <w:link w:val="Fecha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Sinespaciado">
    <w:name w:val="No Spacing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AC6C7E"/>
    <w:rPr>
      <w:rFonts w:asciiTheme="majorHAnsi" w:hAnsiTheme="majorHAnsi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AC6C7E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Listaconvietas">
    <w:name w:val="List Bullet"/>
    <w:basedOn w:val="Normal"/>
    <w:uiPriority w:val="99"/>
    <w:rsid w:val="00AC6C7E"/>
    <w:pPr>
      <w:numPr>
        <w:numId w:val="8"/>
      </w:numPr>
      <w:contextualSpacing/>
    </w:pPr>
    <w:rPr>
      <w:rFonts w:cs="Georgia"/>
    </w:rPr>
  </w:style>
  <w:style w:type="paragraph" w:customStyle="1" w:styleId="SchoolName">
    <w:name w:val="School Name"/>
    <w:basedOn w:val="Normal"/>
    <w:uiPriority w:val="1"/>
    <w:rsid w:val="00353B60"/>
    <w:rPr>
      <w:rFonts w:cs="Calibri"/>
      <w:b/>
    </w:rPr>
  </w:style>
  <w:style w:type="paragraph" w:styleId="NormalWeb">
    <w:name w:val="Normal (Web)"/>
    <w:basedOn w:val="Normal"/>
    <w:uiPriority w:val="99"/>
    <w:unhideWhenUsed/>
    <w:rsid w:val="00071C69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  <w:lang w:val="es-CO" w:eastAsia="es-CO"/>
    </w:rPr>
  </w:style>
  <w:style w:type="character" w:styleId="Hipervnculo">
    <w:name w:val="Hyperlink"/>
    <w:basedOn w:val="Fuentedeprrafopredeter"/>
    <w:uiPriority w:val="99"/>
    <w:unhideWhenUsed/>
    <w:rsid w:val="004D1A5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rsid w:val="004D1A5D"/>
    <w:rPr>
      <w:color w:val="605E5C"/>
      <w:shd w:val="clear" w:color="auto" w:fill="E1DFDD"/>
    </w:rPr>
  </w:style>
  <w:style w:type="paragraph" w:customStyle="1" w:styleId="Sansinterligne1">
    <w:name w:val="Sans interligne1"/>
    <w:uiPriority w:val="1"/>
    <w:qFormat/>
    <w:rsid w:val="009D65E8"/>
    <w:rPr>
      <w:rFonts w:ascii="Times New Roman" w:hAnsi="Times New Roman"/>
      <w:sz w:val="24"/>
      <w:szCs w:val="24"/>
      <w:lang w:val="fr-FR" w:eastAsia="fr-FR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162A3C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7F72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6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1172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545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99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0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7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6845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nikopc199718@gmail.com" TargetMode="Externa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yperlink" Target="mailto:edgar.martinez@doxatalent.com" TargetMode="External"/><Relationship Id="rId17" Type="http://schemas.openxmlformats.org/officeDocument/2006/relationships/image" Target="media/image3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mailto:juanmartitegui@virtualianet.com" TargetMode="External"/><Relationship Id="rId23" Type="http://schemas.openxmlformats.org/officeDocument/2006/relationships/image" Target="media/image9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luis@nexterday.agency" TargetMode="External"/><Relationship Id="rId22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G-365\AppData\Roaming\Microsoft\Templates\Blue%20spheres%20resume.dotx" TargetMode="External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8A3665-6218-4F3E-9747-609843C78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spheres resume</Template>
  <TotalTime>31</TotalTime>
  <Pages>13</Pages>
  <Words>2129</Words>
  <Characters>12137</Characters>
  <Application>Microsoft Office Word</Application>
  <DocSecurity>0</DocSecurity>
  <Lines>101</Lines>
  <Paragraphs>28</Paragraphs>
  <ScaleCrop>false</ScaleCrop>
  <Company/>
  <LinksUpToDate>false</LinksUpToDate>
  <CharactersWithSpaces>14238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Monroy</dc:creator>
  <cp:keywords/>
  <dc:description/>
  <cp:lastModifiedBy>Office</cp:lastModifiedBy>
  <cp:revision>10</cp:revision>
  <dcterms:created xsi:type="dcterms:W3CDTF">2025-01-15T20:26:00Z</dcterms:created>
  <dcterms:modified xsi:type="dcterms:W3CDTF">2025-07-14T14:56:00Z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